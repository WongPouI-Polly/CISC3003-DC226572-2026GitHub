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34E82" w14:textId="77777777" w:rsidR="00794623" w:rsidRPr="00DC3F7D" w:rsidRDefault="004760D9">
      <w:pPr>
        <w:spacing w:before="960"/>
        <w:jc w:val="center"/>
        <w:rPr>
          <w:b/>
          <w:sz w:val="48"/>
          <w:szCs w:val="48"/>
        </w:rPr>
      </w:pPr>
      <w:bookmarkStart w:id="0" w:name="_Hlk211515294"/>
      <w:bookmarkEnd w:id="0"/>
      <w:r w:rsidRPr="00DC3F7D">
        <w:rPr>
          <w:noProof/>
        </w:rPr>
        <w:drawing>
          <wp:inline distT="0" distB="0" distL="0" distR="0" wp14:anchorId="02C64A7E" wp14:editId="0C2480D8">
            <wp:extent cx="914400" cy="914400"/>
            <wp:effectExtent l="0" t="0" r="0" b="0"/>
            <wp:docPr id="802493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93373" name="drawing"/>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inline>
        </w:drawing>
      </w:r>
    </w:p>
    <w:p w14:paraId="14C7BEB3" w14:textId="77777777" w:rsidR="00794623" w:rsidRPr="00DC3F7D" w:rsidRDefault="004760D9" w:rsidP="006410C0">
      <w:pPr>
        <w:jc w:val="center"/>
        <w:rPr>
          <w:b/>
          <w:sz w:val="48"/>
          <w:szCs w:val="48"/>
        </w:rPr>
      </w:pPr>
      <w:r w:rsidRPr="00DC3F7D">
        <w:rPr>
          <w:noProof/>
        </w:rPr>
        <w:drawing>
          <wp:inline distT="0" distB="0" distL="0" distR="0" wp14:anchorId="6F6F935E" wp14:editId="26757720">
            <wp:extent cx="2019300" cy="723900"/>
            <wp:effectExtent l="0" t="0" r="0" b="0"/>
            <wp:docPr id="594385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85063" name="drawing"/>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019300" cy="723900"/>
                    </a:xfrm>
                    <a:prstGeom prst="rect">
                      <a:avLst/>
                    </a:prstGeom>
                  </pic:spPr>
                </pic:pic>
              </a:graphicData>
            </a:graphic>
          </wp:inline>
        </w:drawing>
      </w:r>
    </w:p>
    <w:p w14:paraId="7F605ED5" w14:textId="1C52C097" w:rsidR="00804103" w:rsidRPr="00804103" w:rsidRDefault="00804103" w:rsidP="006410C0">
      <w:pPr>
        <w:pStyle w:val="af0"/>
        <w:spacing w:before="360" w:after="360"/>
        <w:contextualSpacing w:val="0"/>
        <w:rPr>
          <w:rFonts w:eastAsia="Times New Roman"/>
          <w:b w:val="0"/>
          <w:bCs w:val="0"/>
          <w:caps w:val="0"/>
          <w:sz w:val="24"/>
          <w:szCs w:val="24"/>
        </w:rPr>
      </w:pPr>
      <w:r>
        <w:rPr>
          <w:rFonts w:eastAsia="Times New Roman"/>
          <w:b w:val="0"/>
          <w:bCs w:val="0"/>
          <w:caps w:val="0"/>
          <w:sz w:val="24"/>
          <w:szCs w:val="24"/>
        </w:rPr>
        <w:t>Faculty of S</w:t>
      </w:r>
      <w:r w:rsidR="00F52B83">
        <w:rPr>
          <w:rFonts w:eastAsia="Times New Roman"/>
          <w:b w:val="0"/>
          <w:bCs w:val="0"/>
          <w:caps w:val="0"/>
          <w:sz w:val="24"/>
          <w:szCs w:val="24"/>
        </w:rPr>
        <w:t>cience and Technology</w:t>
      </w:r>
    </w:p>
    <w:p w14:paraId="4DEB9B0A" w14:textId="5D3CC50D" w:rsidR="00794623" w:rsidRPr="00C45822" w:rsidRDefault="004760D9" w:rsidP="006410C0">
      <w:pPr>
        <w:pStyle w:val="af0"/>
        <w:spacing w:before="360" w:after="360"/>
        <w:rPr>
          <w:rFonts w:eastAsia="Times New Roman"/>
          <w:sz w:val="24"/>
          <w:szCs w:val="24"/>
        </w:rPr>
      </w:pPr>
      <w:r w:rsidRPr="00C45822">
        <w:rPr>
          <w:rFonts w:eastAsia="Times New Roman"/>
          <w:caps w:val="0"/>
          <w:sz w:val="24"/>
          <w:szCs w:val="24"/>
        </w:rPr>
        <w:t xml:space="preserve">Taste of Macau: A Visual </w:t>
      </w:r>
      <w:r w:rsidR="00085C2E" w:rsidRPr="00C45822">
        <w:rPr>
          <w:rFonts w:eastAsia="Times New Roman"/>
          <w:caps w:val="0"/>
          <w:sz w:val="24"/>
          <w:szCs w:val="24"/>
        </w:rPr>
        <w:t xml:space="preserve">Food </w:t>
      </w:r>
      <w:r w:rsidRPr="00C45822">
        <w:rPr>
          <w:rFonts w:eastAsia="Times New Roman"/>
          <w:caps w:val="0"/>
          <w:sz w:val="24"/>
          <w:szCs w:val="24"/>
        </w:rPr>
        <w:t>Finder</w:t>
      </w:r>
    </w:p>
    <w:p w14:paraId="62A7A972" w14:textId="0E2CAAF5" w:rsidR="00794623" w:rsidRPr="00C45822" w:rsidRDefault="007643D0">
      <w:pPr>
        <w:pStyle w:val="ad"/>
        <w:spacing w:after="480"/>
        <w:rPr>
          <w:b w:val="0"/>
          <w:bCs w:val="0"/>
          <w:sz w:val="24"/>
          <w:szCs w:val="24"/>
        </w:rPr>
      </w:pPr>
      <w:r w:rsidRPr="00C45822">
        <w:rPr>
          <w:b w:val="0"/>
          <w:bCs w:val="0"/>
          <w:sz w:val="24"/>
          <w:szCs w:val="24"/>
        </w:rPr>
        <w:t>Team</w:t>
      </w:r>
      <w:r w:rsidR="004760D9" w:rsidRPr="00C45822">
        <w:rPr>
          <w:b w:val="0"/>
          <w:bCs w:val="0"/>
          <w:sz w:val="24"/>
          <w:szCs w:val="24"/>
        </w:rPr>
        <w:t xml:space="preserve"> Project Proposal</w:t>
      </w:r>
    </w:p>
    <w:p w14:paraId="551C59F2" w14:textId="77777777" w:rsidR="00794623" w:rsidRPr="00DC3F7D" w:rsidRDefault="004760D9">
      <w:pPr>
        <w:pStyle w:val="ae"/>
        <w:spacing w:before="480" w:after="480"/>
      </w:pPr>
      <w:proofErr w:type="gramStart"/>
      <w:r w:rsidRPr="00DC3F7D">
        <w:t>By</w:t>
      </w:r>
      <w:proofErr w:type="gramEnd"/>
    </w:p>
    <w:p w14:paraId="71AD2099" w14:textId="63089235" w:rsidR="00794623" w:rsidRPr="00DC3F7D" w:rsidRDefault="007643D0">
      <w:pPr>
        <w:pStyle w:val="ae"/>
      </w:pPr>
      <w:r w:rsidRPr="00DC3F7D">
        <w:t>Team 04</w:t>
      </w:r>
    </w:p>
    <w:p w14:paraId="19C87848" w14:textId="77777777" w:rsidR="00794623" w:rsidRPr="00DC3F7D" w:rsidRDefault="004760D9" w:rsidP="00085C2E">
      <w:pPr>
        <w:pStyle w:val="ae"/>
        <w:spacing w:before="3000"/>
      </w:pPr>
      <w:r w:rsidRPr="00DC3F7D">
        <w:t>CISC3003 - 001</w:t>
      </w:r>
    </w:p>
    <w:p w14:paraId="3ABB2ECF" w14:textId="77777777" w:rsidR="00794623" w:rsidRPr="00DC3F7D" w:rsidRDefault="004760D9">
      <w:pPr>
        <w:pStyle w:val="ae"/>
      </w:pPr>
      <w:r w:rsidRPr="00DC3F7D">
        <w:t>Web Programming</w:t>
      </w:r>
    </w:p>
    <w:p w14:paraId="1BFA1E56" w14:textId="0DED25DF" w:rsidR="00794623" w:rsidRPr="00DC3F7D" w:rsidRDefault="004760D9" w:rsidP="001A70E9">
      <w:pPr>
        <w:pStyle w:val="ae"/>
        <w:rPr>
          <w:lang w:eastAsia="zh-TW"/>
        </w:rPr>
      </w:pPr>
      <w:r w:rsidRPr="0861F4A0">
        <w:rPr>
          <w:rFonts w:eastAsia="SimSun"/>
        </w:rPr>
        <w:t xml:space="preserve">April </w:t>
      </w:r>
      <w:r w:rsidR="00167FF8" w:rsidRPr="0861F4A0">
        <w:rPr>
          <w:rFonts w:eastAsia="SimSun"/>
        </w:rPr>
        <w:t>15</w:t>
      </w:r>
      <w:r w:rsidRPr="0861F4A0">
        <w:rPr>
          <w:rFonts w:eastAsia="SimSun"/>
        </w:rPr>
        <w:t>, 2026</w:t>
      </w:r>
    </w:p>
    <w:p w14:paraId="2B8E0C05" w14:textId="77777777" w:rsidR="007643D0" w:rsidRPr="00DC3F7D" w:rsidRDefault="007643D0">
      <w:pPr>
        <w:spacing w:line="240" w:lineRule="auto"/>
        <w:jc w:val="left"/>
        <w:rPr>
          <w:b/>
          <w:bCs/>
          <w:sz w:val="28"/>
          <w:szCs w:val="28"/>
        </w:rPr>
      </w:pPr>
      <w:r w:rsidRPr="00DC3F7D">
        <w:br w:type="page"/>
      </w:r>
    </w:p>
    <w:p w14:paraId="656A7BE4" w14:textId="25C5AD17" w:rsidR="00794623" w:rsidRPr="00DC3F7D" w:rsidRDefault="004760D9">
      <w:pPr>
        <w:pStyle w:val="ad"/>
      </w:pPr>
      <w:r w:rsidRPr="00DC3F7D">
        <w:lastRenderedPageBreak/>
        <w:t>Contents</w:t>
      </w:r>
    </w:p>
    <w:p w14:paraId="411FD1F0" w14:textId="3E2DA4EC" w:rsidR="00794623" w:rsidRPr="00DC3F7D" w:rsidRDefault="004760D9">
      <w:pPr>
        <w:pStyle w:val="12"/>
        <w:tabs>
          <w:tab w:val="left" w:pos="480"/>
          <w:tab w:val="right" w:leader="dot" w:pos="8297"/>
        </w:tabs>
        <w:rPr>
          <w:rFonts w:eastAsiaTheme="minorEastAsia"/>
          <w:b w:val="0"/>
          <w:noProof/>
          <w:color w:val="auto"/>
          <w:kern w:val="2"/>
          <w:lang w:eastAsia="zh-TW"/>
          <w14:ligatures w14:val="standardContextual"/>
        </w:rPr>
      </w:pPr>
      <w:r w:rsidRPr="00DC3F7D">
        <w:fldChar w:fldCharType="begin"/>
      </w:r>
      <w:r w:rsidRPr="00DC3F7D">
        <w:instrText xml:space="preserve"> TOC \o "1-2" \h \z \u </w:instrText>
      </w:r>
      <w:r w:rsidRPr="00DC3F7D">
        <w:fldChar w:fldCharType="separate"/>
      </w:r>
      <w:hyperlink w:anchor="_Toc223279119" w:history="1">
        <w:r w:rsidRPr="00DC3F7D">
          <w:rPr>
            <w:rStyle w:val="af5"/>
            <w:rFonts w:eastAsiaTheme="majorEastAsia"/>
            <w:noProof/>
          </w:rPr>
          <w:t>1.</w:t>
        </w:r>
        <w:r w:rsidRPr="00DC3F7D">
          <w:rPr>
            <w:rFonts w:eastAsiaTheme="minorEastAsia"/>
            <w:b w:val="0"/>
            <w:bCs w:val="0"/>
            <w:noProof/>
            <w:color w:val="auto"/>
            <w:kern w:val="2"/>
            <w:szCs w:val="24"/>
            <w:lang w:eastAsia="zh-TW"/>
            <w14:ligatures w14:val="standardContextual"/>
          </w:rPr>
          <w:tab/>
        </w:r>
        <w:r w:rsidRPr="00DC3F7D">
          <w:rPr>
            <w:rStyle w:val="af5"/>
            <w:rFonts w:eastAsiaTheme="majorEastAsia"/>
            <w:noProof/>
          </w:rPr>
          <w:t>Project Title</w:t>
        </w:r>
        <w:r w:rsidRPr="00DC3F7D">
          <w:rPr>
            <w:noProof/>
          </w:rPr>
          <w:tab/>
        </w:r>
        <w:r w:rsidRPr="00DC3F7D">
          <w:rPr>
            <w:noProof/>
          </w:rPr>
          <w:fldChar w:fldCharType="begin"/>
        </w:r>
        <w:r w:rsidRPr="00DC3F7D">
          <w:rPr>
            <w:noProof/>
          </w:rPr>
          <w:instrText xml:space="preserve"> PAGEREF _Toc223279119 \h </w:instrText>
        </w:r>
        <w:r w:rsidRPr="00DC3F7D">
          <w:rPr>
            <w:noProof/>
          </w:rPr>
        </w:r>
        <w:r w:rsidRPr="00DC3F7D">
          <w:rPr>
            <w:noProof/>
          </w:rPr>
          <w:fldChar w:fldCharType="separate"/>
        </w:r>
        <w:r w:rsidR="00F52B83">
          <w:rPr>
            <w:noProof/>
          </w:rPr>
          <w:t>3</w:t>
        </w:r>
        <w:r w:rsidRPr="00DC3F7D">
          <w:rPr>
            <w:noProof/>
          </w:rPr>
          <w:fldChar w:fldCharType="end"/>
        </w:r>
      </w:hyperlink>
    </w:p>
    <w:p w14:paraId="7CC5C48B" w14:textId="0954DF9D" w:rsidR="00794623" w:rsidRPr="00DC3F7D" w:rsidRDefault="004760D9">
      <w:pPr>
        <w:pStyle w:val="12"/>
        <w:tabs>
          <w:tab w:val="left" w:pos="480"/>
          <w:tab w:val="right" w:leader="dot" w:pos="8297"/>
        </w:tabs>
        <w:rPr>
          <w:rFonts w:eastAsiaTheme="minorEastAsia"/>
          <w:b w:val="0"/>
          <w:noProof/>
          <w:color w:val="auto"/>
          <w:kern w:val="2"/>
          <w:lang w:eastAsia="zh-TW"/>
          <w14:ligatures w14:val="standardContextual"/>
        </w:rPr>
      </w:pPr>
      <w:hyperlink w:anchor="_Toc223279120" w:history="1">
        <w:r w:rsidRPr="00DC3F7D">
          <w:rPr>
            <w:rStyle w:val="af5"/>
            <w:rFonts w:eastAsiaTheme="majorEastAsia"/>
            <w:noProof/>
          </w:rPr>
          <w:t>2.</w:t>
        </w:r>
        <w:r w:rsidRPr="00DC3F7D">
          <w:rPr>
            <w:rFonts w:eastAsiaTheme="minorEastAsia"/>
            <w:b w:val="0"/>
            <w:bCs w:val="0"/>
            <w:noProof/>
            <w:color w:val="auto"/>
            <w:kern w:val="2"/>
            <w:szCs w:val="24"/>
            <w:lang w:eastAsia="zh-TW"/>
            <w14:ligatures w14:val="standardContextual"/>
          </w:rPr>
          <w:tab/>
        </w:r>
        <w:r w:rsidRPr="00DC3F7D">
          <w:rPr>
            <w:rStyle w:val="af5"/>
            <w:rFonts w:eastAsiaTheme="majorEastAsia"/>
            <w:noProof/>
          </w:rPr>
          <w:t>Project Purpose</w:t>
        </w:r>
        <w:r w:rsidRPr="00DC3F7D">
          <w:rPr>
            <w:noProof/>
          </w:rPr>
          <w:tab/>
        </w:r>
        <w:r w:rsidRPr="00DC3F7D">
          <w:rPr>
            <w:noProof/>
          </w:rPr>
          <w:fldChar w:fldCharType="begin"/>
        </w:r>
        <w:r w:rsidRPr="00DC3F7D">
          <w:rPr>
            <w:noProof/>
          </w:rPr>
          <w:instrText xml:space="preserve"> PAGEREF _Toc223279120 \h </w:instrText>
        </w:r>
        <w:r w:rsidRPr="00DC3F7D">
          <w:rPr>
            <w:noProof/>
          </w:rPr>
        </w:r>
        <w:r w:rsidRPr="00DC3F7D">
          <w:rPr>
            <w:noProof/>
          </w:rPr>
          <w:fldChar w:fldCharType="separate"/>
        </w:r>
        <w:r w:rsidR="00F52B83">
          <w:rPr>
            <w:noProof/>
          </w:rPr>
          <w:t>3</w:t>
        </w:r>
        <w:r w:rsidRPr="00DC3F7D">
          <w:rPr>
            <w:noProof/>
          </w:rPr>
          <w:fldChar w:fldCharType="end"/>
        </w:r>
      </w:hyperlink>
    </w:p>
    <w:p w14:paraId="4A11F8F7" w14:textId="47F748C8" w:rsidR="00794623" w:rsidRPr="00DC3F7D" w:rsidRDefault="004760D9">
      <w:pPr>
        <w:pStyle w:val="21"/>
        <w:tabs>
          <w:tab w:val="left" w:pos="960"/>
          <w:tab w:val="right" w:leader="dot" w:pos="8297"/>
        </w:tabs>
        <w:rPr>
          <w:rFonts w:eastAsiaTheme="minorEastAsia" w:hAnsi="Times New Roman"/>
          <w:noProof/>
          <w:color w:val="auto"/>
          <w:kern w:val="2"/>
          <w:lang w:eastAsia="zh-TW"/>
          <w14:ligatures w14:val="standardContextual"/>
        </w:rPr>
      </w:pPr>
      <w:hyperlink w:anchor="_Toc223279121" w:history="1">
        <w:r w:rsidRPr="00DC3F7D">
          <w:rPr>
            <w:rStyle w:val="af5"/>
            <w:rFonts w:eastAsiaTheme="majorEastAsia" w:hAnsi="Times New Roman"/>
            <w:noProof/>
          </w:rPr>
          <w:t>2.1</w:t>
        </w:r>
        <w:r w:rsidRPr="00DC3F7D">
          <w:rPr>
            <w:rFonts w:eastAsiaTheme="minorEastAsia" w:hAnsi="Times New Roman"/>
            <w:noProof/>
            <w:color w:val="auto"/>
            <w:kern w:val="2"/>
            <w:szCs w:val="24"/>
            <w:lang w:eastAsia="zh-TW"/>
            <w14:ligatures w14:val="standardContextual"/>
          </w:rPr>
          <w:tab/>
        </w:r>
        <w:r w:rsidRPr="00DC3F7D">
          <w:rPr>
            <w:rStyle w:val="af5"/>
            <w:rFonts w:eastAsiaTheme="majorEastAsia" w:hAnsi="Times New Roman"/>
            <w:noProof/>
          </w:rPr>
          <w:t>Outcomes</w:t>
        </w:r>
        <w:r w:rsidRPr="00DC3F7D">
          <w:rPr>
            <w:rFonts w:hAnsi="Times New Roman"/>
            <w:noProof/>
          </w:rPr>
          <w:tab/>
        </w:r>
        <w:r w:rsidRPr="00DC3F7D">
          <w:rPr>
            <w:rFonts w:hAnsi="Times New Roman"/>
            <w:noProof/>
          </w:rPr>
          <w:fldChar w:fldCharType="begin"/>
        </w:r>
        <w:r w:rsidRPr="00DC3F7D">
          <w:rPr>
            <w:rFonts w:hAnsi="Times New Roman"/>
            <w:noProof/>
          </w:rPr>
          <w:instrText xml:space="preserve"> PAGEREF _Toc223279121 \h </w:instrText>
        </w:r>
        <w:r w:rsidRPr="00DC3F7D">
          <w:rPr>
            <w:rFonts w:hAnsi="Times New Roman"/>
            <w:noProof/>
          </w:rPr>
        </w:r>
        <w:r w:rsidRPr="00DC3F7D">
          <w:rPr>
            <w:rFonts w:hAnsi="Times New Roman"/>
            <w:noProof/>
          </w:rPr>
          <w:fldChar w:fldCharType="separate"/>
        </w:r>
        <w:r w:rsidR="00F52B83">
          <w:rPr>
            <w:rFonts w:hAnsi="Times New Roman"/>
            <w:noProof/>
          </w:rPr>
          <w:t>3</w:t>
        </w:r>
        <w:r w:rsidRPr="00DC3F7D">
          <w:rPr>
            <w:rFonts w:hAnsi="Times New Roman"/>
            <w:noProof/>
          </w:rPr>
          <w:fldChar w:fldCharType="end"/>
        </w:r>
      </w:hyperlink>
    </w:p>
    <w:p w14:paraId="2E88E7EF" w14:textId="5882CD47" w:rsidR="00794623" w:rsidRPr="00DC3F7D" w:rsidRDefault="004760D9">
      <w:pPr>
        <w:pStyle w:val="21"/>
        <w:tabs>
          <w:tab w:val="left" w:pos="960"/>
          <w:tab w:val="right" w:leader="dot" w:pos="8297"/>
        </w:tabs>
        <w:rPr>
          <w:rFonts w:eastAsiaTheme="minorEastAsia" w:hAnsi="Times New Roman"/>
          <w:noProof/>
          <w:color w:val="auto"/>
          <w:kern w:val="2"/>
          <w:lang w:eastAsia="zh-TW"/>
          <w14:ligatures w14:val="standardContextual"/>
        </w:rPr>
      </w:pPr>
      <w:hyperlink w:anchor="_Toc223279122" w:history="1">
        <w:r w:rsidRPr="00DC3F7D">
          <w:rPr>
            <w:rStyle w:val="af5"/>
            <w:rFonts w:eastAsiaTheme="majorEastAsia" w:hAnsi="Times New Roman"/>
            <w:noProof/>
          </w:rPr>
          <w:t>2.2</w:t>
        </w:r>
        <w:r w:rsidRPr="00DC3F7D">
          <w:rPr>
            <w:rFonts w:eastAsiaTheme="minorEastAsia" w:hAnsi="Times New Roman"/>
            <w:noProof/>
            <w:color w:val="auto"/>
            <w:kern w:val="2"/>
            <w:szCs w:val="24"/>
            <w:lang w:eastAsia="zh-TW"/>
            <w14:ligatures w14:val="standardContextual"/>
          </w:rPr>
          <w:tab/>
        </w:r>
        <w:r w:rsidRPr="00DC3F7D">
          <w:rPr>
            <w:rStyle w:val="af5"/>
            <w:rFonts w:eastAsiaTheme="majorEastAsia" w:hAnsi="Times New Roman"/>
            <w:noProof/>
          </w:rPr>
          <w:t>Skills</w:t>
        </w:r>
        <w:r w:rsidRPr="00DC3F7D">
          <w:rPr>
            <w:rFonts w:hAnsi="Times New Roman"/>
            <w:noProof/>
          </w:rPr>
          <w:tab/>
        </w:r>
        <w:r w:rsidRPr="00DC3F7D">
          <w:rPr>
            <w:rFonts w:hAnsi="Times New Roman"/>
            <w:noProof/>
          </w:rPr>
          <w:fldChar w:fldCharType="begin"/>
        </w:r>
        <w:r w:rsidRPr="00DC3F7D">
          <w:rPr>
            <w:rFonts w:hAnsi="Times New Roman"/>
            <w:noProof/>
          </w:rPr>
          <w:instrText xml:space="preserve"> PAGEREF _Toc223279122 \h </w:instrText>
        </w:r>
        <w:r w:rsidRPr="00DC3F7D">
          <w:rPr>
            <w:rFonts w:hAnsi="Times New Roman"/>
            <w:noProof/>
          </w:rPr>
        </w:r>
        <w:r w:rsidRPr="00DC3F7D">
          <w:rPr>
            <w:rFonts w:hAnsi="Times New Roman"/>
            <w:noProof/>
          </w:rPr>
          <w:fldChar w:fldCharType="separate"/>
        </w:r>
        <w:r w:rsidR="00F52B83">
          <w:rPr>
            <w:rFonts w:hAnsi="Times New Roman"/>
            <w:noProof/>
          </w:rPr>
          <w:t>4</w:t>
        </w:r>
        <w:r w:rsidRPr="00DC3F7D">
          <w:rPr>
            <w:rFonts w:hAnsi="Times New Roman"/>
            <w:noProof/>
          </w:rPr>
          <w:fldChar w:fldCharType="end"/>
        </w:r>
      </w:hyperlink>
    </w:p>
    <w:p w14:paraId="55368B3F" w14:textId="22CA50B6" w:rsidR="00794623" w:rsidRPr="00DC3F7D" w:rsidRDefault="004760D9">
      <w:pPr>
        <w:pStyle w:val="21"/>
        <w:tabs>
          <w:tab w:val="left" w:pos="960"/>
          <w:tab w:val="right" w:leader="dot" w:pos="8297"/>
        </w:tabs>
        <w:rPr>
          <w:rFonts w:eastAsiaTheme="minorEastAsia" w:hAnsi="Times New Roman"/>
          <w:noProof/>
          <w:color w:val="auto"/>
          <w:kern w:val="2"/>
          <w:lang w:eastAsia="zh-TW"/>
          <w14:ligatures w14:val="standardContextual"/>
        </w:rPr>
      </w:pPr>
      <w:hyperlink w:anchor="_Toc223279123" w:history="1">
        <w:r w:rsidRPr="00DC3F7D">
          <w:rPr>
            <w:rStyle w:val="af5"/>
            <w:rFonts w:eastAsiaTheme="majorEastAsia" w:hAnsi="Times New Roman"/>
            <w:noProof/>
          </w:rPr>
          <w:t>2.3</w:t>
        </w:r>
        <w:r w:rsidRPr="00DC3F7D">
          <w:rPr>
            <w:rFonts w:eastAsiaTheme="minorEastAsia" w:hAnsi="Times New Roman"/>
            <w:noProof/>
            <w:color w:val="auto"/>
            <w:kern w:val="2"/>
            <w:szCs w:val="24"/>
            <w:lang w:eastAsia="zh-TW"/>
            <w14:ligatures w14:val="standardContextual"/>
          </w:rPr>
          <w:tab/>
        </w:r>
        <w:r w:rsidRPr="00DC3F7D">
          <w:rPr>
            <w:rStyle w:val="af5"/>
            <w:rFonts w:eastAsiaTheme="majorEastAsia" w:hAnsi="Times New Roman"/>
            <w:noProof/>
          </w:rPr>
          <w:t>Knowledge</w:t>
        </w:r>
        <w:r w:rsidRPr="00DC3F7D">
          <w:rPr>
            <w:rFonts w:hAnsi="Times New Roman"/>
            <w:noProof/>
          </w:rPr>
          <w:tab/>
        </w:r>
        <w:r w:rsidRPr="00DC3F7D">
          <w:rPr>
            <w:rFonts w:hAnsi="Times New Roman"/>
            <w:noProof/>
          </w:rPr>
          <w:fldChar w:fldCharType="begin"/>
        </w:r>
        <w:r w:rsidRPr="00DC3F7D">
          <w:rPr>
            <w:rFonts w:hAnsi="Times New Roman"/>
            <w:noProof/>
          </w:rPr>
          <w:instrText xml:space="preserve"> PAGEREF _Toc223279123 \h </w:instrText>
        </w:r>
        <w:r w:rsidRPr="00DC3F7D">
          <w:rPr>
            <w:rFonts w:hAnsi="Times New Roman"/>
            <w:noProof/>
          </w:rPr>
        </w:r>
        <w:r w:rsidRPr="00DC3F7D">
          <w:rPr>
            <w:rFonts w:hAnsi="Times New Roman"/>
            <w:noProof/>
          </w:rPr>
          <w:fldChar w:fldCharType="separate"/>
        </w:r>
        <w:r w:rsidR="00F52B83">
          <w:rPr>
            <w:rFonts w:hAnsi="Times New Roman"/>
            <w:noProof/>
          </w:rPr>
          <w:t>5</w:t>
        </w:r>
        <w:r w:rsidRPr="00DC3F7D">
          <w:rPr>
            <w:rFonts w:hAnsi="Times New Roman"/>
            <w:noProof/>
          </w:rPr>
          <w:fldChar w:fldCharType="end"/>
        </w:r>
      </w:hyperlink>
    </w:p>
    <w:p w14:paraId="2888DE68" w14:textId="27CAC0BC" w:rsidR="00794623" w:rsidRPr="00DC3F7D" w:rsidRDefault="004760D9">
      <w:pPr>
        <w:pStyle w:val="12"/>
        <w:tabs>
          <w:tab w:val="left" w:pos="480"/>
          <w:tab w:val="right" w:leader="dot" w:pos="8297"/>
        </w:tabs>
        <w:rPr>
          <w:rFonts w:eastAsiaTheme="minorEastAsia"/>
          <w:b w:val="0"/>
          <w:noProof/>
          <w:color w:val="auto"/>
          <w:kern w:val="2"/>
          <w:lang w:eastAsia="zh-TW"/>
          <w14:ligatures w14:val="standardContextual"/>
        </w:rPr>
      </w:pPr>
      <w:hyperlink w:anchor="_Toc223279124" w:history="1">
        <w:r w:rsidRPr="00DC3F7D">
          <w:rPr>
            <w:rStyle w:val="af5"/>
            <w:rFonts w:eastAsiaTheme="majorEastAsia"/>
            <w:noProof/>
          </w:rPr>
          <w:t>3.</w:t>
        </w:r>
        <w:r w:rsidRPr="00DC3F7D">
          <w:rPr>
            <w:rFonts w:eastAsiaTheme="minorEastAsia"/>
            <w:b w:val="0"/>
            <w:bCs w:val="0"/>
            <w:noProof/>
            <w:color w:val="auto"/>
            <w:kern w:val="2"/>
            <w:szCs w:val="24"/>
            <w:lang w:eastAsia="zh-TW"/>
            <w14:ligatures w14:val="standardContextual"/>
          </w:rPr>
          <w:tab/>
        </w:r>
        <w:r w:rsidRPr="00DC3F7D">
          <w:rPr>
            <w:rStyle w:val="af5"/>
            <w:rFonts w:eastAsiaTheme="majorEastAsia"/>
            <w:noProof/>
          </w:rPr>
          <w:t>Project Tasks</w:t>
        </w:r>
        <w:r w:rsidRPr="00DC3F7D">
          <w:rPr>
            <w:noProof/>
          </w:rPr>
          <w:tab/>
        </w:r>
        <w:r w:rsidRPr="00DC3F7D">
          <w:rPr>
            <w:noProof/>
          </w:rPr>
          <w:fldChar w:fldCharType="begin"/>
        </w:r>
        <w:r w:rsidRPr="00DC3F7D">
          <w:rPr>
            <w:noProof/>
          </w:rPr>
          <w:instrText xml:space="preserve"> PAGEREF _Toc223279124 \h </w:instrText>
        </w:r>
        <w:r w:rsidRPr="00DC3F7D">
          <w:rPr>
            <w:noProof/>
          </w:rPr>
        </w:r>
        <w:r w:rsidRPr="00DC3F7D">
          <w:rPr>
            <w:noProof/>
          </w:rPr>
          <w:fldChar w:fldCharType="separate"/>
        </w:r>
        <w:r w:rsidR="00F52B83">
          <w:rPr>
            <w:noProof/>
          </w:rPr>
          <w:t>7</w:t>
        </w:r>
        <w:r w:rsidRPr="00DC3F7D">
          <w:rPr>
            <w:noProof/>
          </w:rPr>
          <w:fldChar w:fldCharType="end"/>
        </w:r>
      </w:hyperlink>
    </w:p>
    <w:p w14:paraId="25C9128D" w14:textId="18B19295" w:rsidR="00794623" w:rsidRPr="00DC3F7D" w:rsidRDefault="004760D9">
      <w:pPr>
        <w:pStyle w:val="12"/>
        <w:tabs>
          <w:tab w:val="left" w:pos="480"/>
          <w:tab w:val="right" w:leader="dot" w:pos="8297"/>
        </w:tabs>
        <w:rPr>
          <w:rFonts w:eastAsiaTheme="minorEastAsia"/>
          <w:b w:val="0"/>
          <w:noProof/>
          <w:color w:val="auto"/>
          <w:kern w:val="2"/>
          <w:lang w:eastAsia="zh-TW"/>
          <w14:ligatures w14:val="standardContextual"/>
        </w:rPr>
      </w:pPr>
      <w:hyperlink w:anchor="_Toc223279125" w:history="1">
        <w:r w:rsidRPr="00DC3F7D">
          <w:rPr>
            <w:rStyle w:val="af5"/>
            <w:rFonts w:eastAsiaTheme="majorEastAsia"/>
            <w:noProof/>
          </w:rPr>
          <w:t>4.</w:t>
        </w:r>
        <w:r w:rsidRPr="00DC3F7D">
          <w:rPr>
            <w:rFonts w:eastAsiaTheme="minorEastAsia"/>
            <w:b w:val="0"/>
            <w:bCs w:val="0"/>
            <w:noProof/>
            <w:color w:val="auto"/>
            <w:kern w:val="2"/>
            <w:szCs w:val="24"/>
            <w:lang w:eastAsia="zh-TW"/>
            <w14:ligatures w14:val="standardContextual"/>
          </w:rPr>
          <w:tab/>
        </w:r>
        <w:r w:rsidRPr="00DC3F7D">
          <w:rPr>
            <w:rStyle w:val="af5"/>
            <w:rFonts w:eastAsiaTheme="majorEastAsia"/>
            <w:noProof/>
          </w:rPr>
          <w:t>Criteria for Success</w:t>
        </w:r>
        <w:r w:rsidRPr="00DC3F7D">
          <w:rPr>
            <w:noProof/>
          </w:rPr>
          <w:tab/>
        </w:r>
        <w:r w:rsidRPr="00DC3F7D">
          <w:rPr>
            <w:noProof/>
          </w:rPr>
          <w:fldChar w:fldCharType="begin"/>
        </w:r>
        <w:r w:rsidRPr="00DC3F7D">
          <w:rPr>
            <w:noProof/>
          </w:rPr>
          <w:instrText xml:space="preserve"> PAGEREF _Toc223279125 \h </w:instrText>
        </w:r>
        <w:r w:rsidRPr="00DC3F7D">
          <w:rPr>
            <w:noProof/>
          </w:rPr>
        </w:r>
        <w:r w:rsidRPr="00DC3F7D">
          <w:rPr>
            <w:noProof/>
          </w:rPr>
          <w:fldChar w:fldCharType="separate"/>
        </w:r>
        <w:r w:rsidR="00F52B83">
          <w:rPr>
            <w:noProof/>
          </w:rPr>
          <w:t>16</w:t>
        </w:r>
        <w:r w:rsidRPr="00DC3F7D">
          <w:rPr>
            <w:noProof/>
          </w:rPr>
          <w:fldChar w:fldCharType="end"/>
        </w:r>
      </w:hyperlink>
    </w:p>
    <w:p w14:paraId="2DD96BBD" w14:textId="5D542750" w:rsidR="00794623" w:rsidRPr="00DC3F7D" w:rsidRDefault="004760D9">
      <w:pPr>
        <w:pStyle w:val="12"/>
        <w:tabs>
          <w:tab w:val="left" w:pos="480"/>
          <w:tab w:val="right" w:leader="dot" w:pos="8297"/>
        </w:tabs>
        <w:rPr>
          <w:rFonts w:eastAsiaTheme="minorEastAsia"/>
          <w:b w:val="0"/>
          <w:noProof/>
          <w:color w:val="auto"/>
          <w:kern w:val="2"/>
          <w:lang w:eastAsia="zh-TW"/>
          <w14:ligatures w14:val="standardContextual"/>
        </w:rPr>
      </w:pPr>
      <w:hyperlink w:anchor="_Toc223279126" w:history="1">
        <w:r w:rsidRPr="00DC3F7D">
          <w:rPr>
            <w:rStyle w:val="af5"/>
            <w:rFonts w:eastAsiaTheme="majorEastAsia"/>
            <w:noProof/>
          </w:rPr>
          <w:t>5.</w:t>
        </w:r>
        <w:r w:rsidRPr="00DC3F7D">
          <w:rPr>
            <w:rFonts w:eastAsiaTheme="minorEastAsia"/>
            <w:b w:val="0"/>
            <w:bCs w:val="0"/>
            <w:noProof/>
            <w:color w:val="auto"/>
            <w:kern w:val="2"/>
            <w:szCs w:val="24"/>
            <w:lang w:eastAsia="zh-TW"/>
            <w14:ligatures w14:val="standardContextual"/>
          </w:rPr>
          <w:tab/>
        </w:r>
        <w:r w:rsidRPr="00DC3F7D">
          <w:rPr>
            <w:rStyle w:val="af5"/>
            <w:rFonts w:eastAsiaTheme="majorEastAsia"/>
            <w:noProof/>
          </w:rPr>
          <w:t>Project Related References</w:t>
        </w:r>
        <w:r w:rsidRPr="00DC3F7D">
          <w:rPr>
            <w:noProof/>
          </w:rPr>
          <w:tab/>
        </w:r>
        <w:r w:rsidRPr="00DC3F7D">
          <w:rPr>
            <w:noProof/>
          </w:rPr>
          <w:fldChar w:fldCharType="begin"/>
        </w:r>
        <w:r w:rsidRPr="00DC3F7D">
          <w:rPr>
            <w:noProof/>
          </w:rPr>
          <w:instrText xml:space="preserve"> PAGEREF _Toc223279126 \h </w:instrText>
        </w:r>
        <w:r w:rsidRPr="00DC3F7D">
          <w:rPr>
            <w:noProof/>
          </w:rPr>
        </w:r>
        <w:r w:rsidRPr="00DC3F7D">
          <w:rPr>
            <w:noProof/>
          </w:rPr>
          <w:fldChar w:fldCharType="separate"/>
        </w:r>
        <w:r w:rsidR="00F52B83">
          <w:rPr>
            <w:noProof/>
          </w:rPr>
          <w:t>20</w:t>
        </w:r>
        <w:r w:rsidRPr="00DC3F7D">
          <w:rPr>
            <w:noProof/>
          </w:rPr>
          <w:fldChar w:fldCharType="end"/>
        </w:r>
      </w:hyperlink>
    </w:p>
    <w:p w14:paraId="0906F433" w14:textId="77777777" w:rsidR="00794623" w:rsidRPr="00DC3F7D" w:rsidRDefault="004760D9">
      <w:r w:rsidRPr="00DC3F7D">
        <w:fldChar w:fldCharType="end"/>
      </w:r>
    </w:p>
    <w:p w14:paraId="6AD30764" w14:textId="77777777" w:rsidR="00794623" w:rsidRPr="00DC3F7D" w:rsidRDefault="004760D9" w:rsidP="00111C73">
      <w:pPr>
        <w:pStyle w:val="13"/>
      </w:pPr>
      <w:r w:rsidRPr="00DC3F7D">
        <w:br w:type="page"/>
      </w:r>
    </w:p>
    <w:p w14:paraId="3CCF7061" w14:textId="77777777" w:rsidR="00794623" w:rsidRPr="00111C73" w:rsidRDefault="004760D9" w:rsidP="00111C73">
      <w:pPr>
        <w:pStyle w:val="1"/>
      </w:pPr>
      <w:bookmarkStart w:id="1" w:name="_Toc211545439"/>
      <w:bookmarkStart w:id="2" w:name="_Toc223279119"/>
      <w:bookmarkStart w:id="3" w:name="OLE_LINK5"/>
      <w:r w:rsidRPr="00111C73">
        <w:lastRenderedPageBreak/>
        <w:t>Project Title</w:t>
      </w:r>
      <w:bookmarkEnd w:id="1"/>
      <w:bookmarkEnd w:id="2"/>
    </w:p>
    <w:p w14:paraId="7D170630" w14:textId="06BA3C5B" w:rsidR="00794623" w:rsidRPr="00DC3F7D" w:rsidRDefault="004760D9" w:rsidP="00A0051E">
      <w:pPr>
        <w:pStyle w:val="10"/>
        <w:rPr>
          <w:rFonts w:eastAsia="Times New Roman"/>
          <w:b/>
        </w:rPr>
      </w:pPr>
      <w:r w:rsidRPr="0861F4A0">
        <w:rPr>
          <w:rFonts w:eastAsia="Times New Roman"/>
          <w:b/>
        </w:rPr>
        <w:t xml:space="preserve">Project Topic Name: </w:t>
      </w:r>
      <w:r w:rsidRPr="0861F4A0">
        <w:rPr>
          <w:rFonts w:eastAsia="Times New Roman"/>
        </w:rPr>
        <w:t xml:space="preserve">Taste of Macau: A Visual </w:t>
      </w:r>
      <w:r w:rsidR="00E541E6" w:rsidRPr="0861F4A0">
        <w:rPr>
          <w:rFonts w:eastAsia="Times New Roman"/>
        </w:rPr>
        <w:t xml:space="preserve">Food </w:t>
      </w:r>
      <w:r w:rsidRPr="0861F4A0">
        <w:rPr>
          <w:rFonts w:eastAsia="Times New Roman"/>
        </w:rPr>
        <w:t>Finder</w:t>
      </w:r>
    </w:p>
    <w:p w14:paraId="1EA52689" w14:textId="486497A7" w:rsidR="00794623" w:rsidRPr="00DC3F7D" w:rsidRDefault="004760D9" w:rsidP="00C80541">
      <w:pPr>
        <w:pStyle w:val="10"/>
        <w:rPr>
          <w:rFonts w:eastAsia="Times New Roman"/>
          <w:b/>
        </w:rPr>
      </w:pPr>
      <w:r w:rsidRPr="0861F4A0">
        <w:rPr>
          <w:rFonts w:eastAsia="Times New Roman"/>
          <w:b/>
        </w:rPr>
        <w:t>Precisely Written Question:</w:t>
      </w:r>
      <w:r w:rsidR="00C80541" w:rsidRPr="0861F4A0">
        <w:rPr>
          <w:rFonts w:eastAsia="Times New Roman"/>
          <w:b/>
        </w:rPr>
        <w:t xml:space="preserve"> </w:t>
      </w:r>
      <w:r w:rsidR="004D7135" w:rsidRPr="0861F4A0">
        <w:rPr>
          <w:rFonts w:eastAsia="Times New Roman"/>
        </w:rPr>
        <w:t>How can an interactive, visually driven web application be designed to effectively catalogue and present information about Macau's diverse food culture, allowing users to browse and discover dishes based on categories and location, while providing complete user account management (signup/email verification/login/password reset), a personal user dashboard, and e-commerce style features (</w:t>
      </w:r>
      <w:r w:rsidR="00396285" w:rsidRPr="00396285">
        <w:rPr>
          <w:rFonts w:eastAsia="Times New Roman"/>
        </w:rPr>
        <w:t>search history, browsing history, and favorites</w:t>
      </w:r>
      <w:r w:rsidR="004D7135" w:rsidRPr="0861F4A0">
        <w:rPr>
          <w:rFonts w:eastAsia="Times New Roman"/>
        </w:rPr>
        <w:t>)?</w:t>
      </w:r>
    </w:p>
    <w:p w14:paraId="40C417EE" w14:textId="77777777" w:rsidR="00794623" w:rsidRPr="00DC3F7D" w:rsidRDefault="004760D9" w:rsidP="00111C73">
      <w:pPr>
        <w:pStyle w:val="1"/>
      </w:pPr>
      <w:bookmarkStart w:id="4" w:name="_Toc211545661"/>
      <w:bookmarkStart w:id="5" w:name="_Toc211545440"/>
      <w:bookmarkStart w:id="6" w:name="_Toc211545747"/>
      <w:bookmarkStart w:id="7" w:name="_Toc223279120"/>
      <w:bookmarkStart w:id="8" w:name="_Toc211545592"/>
      <w:r w:rsidRPr="00DC3F7D">
        <w:t>Project Purpose</w:t>
      </w:r>
      <w:bookmarkEnd w:id="4"/>
      <w:bookmarkEnd w:id="5"/>
      <w:bookmarkEnd w:id="6"/>
      <w:bookmarkEnd w:id="7"/>
      <w:bookmarkEnd w:id="8"/>
    </w:p>
    <w:p w14:paraId="3DD6EE36" w14:textId="77777777" w:rsidR="00794623" w:rsidRPr="00111C73" w:rsidRDefault="004760D9" w:rsidP="00111C73">
      <w:pPr>
        <w:pStyle w:val="2"/>
      </w:pPr>
      <w:bookmarkStart w:id="9" w:name="_Toc223279121"/>
      <w:r w:rsidRPr="00111C73">
        <w:t>Outcomes</w:t>
      </w:r>
      <w:bookmarkEnd w:id="9"/>
    </w:p>
    <w:p w14:paraId="4BF467C6" w14:textId="36E99D78" w:rsidR="00794623" w:rsidRPr="00DC3F7D" w:rsidRDefault="00422B53" w:rsidP="00BC7DD8">
      <w:pPr>
        <w:pStyle w:val="10"/>
      </w:pPr>
      <w:r w:rsidRPr="0861F4A0">
        <w:rPr>
          <w:rFonts w:eastAsia="Times New Roman"/>
        </w:rPr>
        <w:t xml:space="preserve">This </w:t>
      </w:r>
      <w:r w:rsidR="00FB5AF1" w:rsidRPr="0861F4A0">
        <w:rPr>
          <w:rFonts w:eastAsia="Times New Roman"/>
        </w:rPr>
        <w:t xml:space="preserve">project directly connects to the core learning outcomes of the CISC3003 Web Programming course by requiring the practical application of front-end, back-end, and database development principles. According to MDN Web Docs (2024), modern web development demands proficiency in combining HTML, CSS, and JavaScript to create functional and interactive platforms, which is precisely what this project entails. For our majors in Computer Science, this project demonstrates the ability to build a full-featured, user-centric web application that manages user accounts, </w:t>
      </w:r>
      <w:r w:rsidR="005C2D0A" w:rsidRPr="0861F4A0">
        <w:rPr>
          <w:rFonts w:eastAsia="Times New Roman"/>
        </w:rPr>
        <w:t>manages</w:t>
      </w:r>
      <w:r w:rsidR="00FB5AF1" w:rsidRPr="0861F4A0">
        <w:rPr>
          <w:rFonts w:eastAsia="Times New Roman"/>
        </w:rPr>
        <w:t xml:space="preserve"> data persistence, provides a personal user dashboard, and delivers interactive services. </w:t>
      </w:r>
      <w:r w:rsidR="008E1DAE" w:rsidRPr="008E1DAE">
        <w:rPr>
          <w:rFonts w:eastAsia="Times New Roman"/>
        </w:rPr>
        <w:t>The application features a trilingual architecture supporting Chinese, English, and Portuguese — Macau's three official languages — with every food entry, restaurant description, and UI label existing in all three languages.</w:t>
      </w:r>
      <w:r w:rsidR="008E1DAE">
        <w:rPr>
          <w:rFonts w:eastAsia="Times New Roman"/>
        </w:rPr>
        <w:t xml:space="preserve"> </w:t>
      </w:r>
      <w:r w:rsidR="00FB5AF1" w:rsidRPr="0861F4A0">
        <w:rPr>
          <w:rFonts w:eastAsia="Times New Roman"/>
        </w:rPr>
        <w:t>In the context of future study or careers in web development, this project serves as a substantial portfolio piece. As W3Schools (2024) emphasizes, hands-on project experience is crucial for demonstrating employability skills in the competitive web development industry.</w:t>
      </w:r>
      <w:r w:rsidR="0861F4A0" w:rsidRPr="0861F4A0">
        <w:rPr>
          <w:rFonts w:eastAsia="Times New Roman"/>
        </w:rPr>
        <w:t xml:space="preserve"> GenAI tools will also be explored to assist with content generation and code debugging throughout the development process.</w:t>
      </w:r>
    </w:p>
    <w:p w14:paraId="3EDD212F" w14:textId="77777777" w:rsidR="008E1DAE" w:rsidRDefault="008E1DAE">
      <w:pPr>
        <w:spacing w:line="240" w:lineRule="auto"/>
        <w:jc w:val="left"/>
        <w:rPr>
          <w:rFonts w:eastAsia="SimSun"/>
          <w:b/>
          <w:bCs/>
          <w:color w:val="auto"/>
        </w:rPr>
      </w:pPr>
      <w:bookmarkStart w:id="10" w:name="_Toc223279122"/>
      <w:r>
        <w:br w:type="page"/>
      </w:r>
    </w:p>
    <w:p w14:paraId="5A950992" w14:textId="3B4AC7BB" w:rsidR="00794623" w:rsidRPr="00111C73" w:rsidRDefault="004760D9" w:rsidP="00111C73">
      <w:pPr>
        <w:pStyle w:val="2"/>
      </w:pPr>
      <w:r w:rsidRPr="00111C73">
        <w:lastRenderedPageBreak/>
        <w:t>Skills</w:t>
      </w:r>
      <w:bookmarkEnd w:id="10"/>
    </w:p>
    <w:p w14:paraId="249F0425" w14:textId="428DDE9B" w:rsidR="00422B53" w:rsidRPr="00DC3F7D" w:rsidRDefault="00422B53" w:rsidP="00A0051E">
      <w:pPr>
        <w:pStyle w:val="10"/>
        <w:rPr>
          <w:rFonts w:eastAsia="Times New Roman"/>
        </w:rPr>
      </w:pPr>
      <w:r w:rsidRPr="0861F4A0">
        <w:rPr>
          <w:rFonts w:eastAsia="Times New Roman"/>
        </w:rPr>
        <w:t>This project will help us practice the following essential skills.</w:t>
      </w:r>
    </w:p>
    <w:p w14:paraId="4D1FA183" w14:textId="27DDF243" w:rsidR="00422B53" w:rsidRPr="00DC3F7D" w:rsidRDefault="00422B53" w:rsidP="00A0051E">
      <w:pPr>
        <w:pStyle w:val="10"/>
        <w:rPr>
          <w:rFonts w:eastAsia="Times New Roman"/>
        </w:rPr>
      </w:pPr>
      <w:r w:rsidRPr="0861F4A0">
        <w:rPr>
          <w:rFonts w:eastAsia="Times New Roman"/>
        </w:rPr>
        <w:t xml:space="preserve">First, </w:t>
      </w:r>
      <w:r w:rsidRPr="0861F4A0">
        <w:rPr>
          <w:rFonts w:eastAsia="Times New Roman"/>
          <w:b/>
        </w:rPr>
        <w:t>Responsive Web Design</w:t>
      </w:r>
      <w:r w:rsidRPr="0861F4A0">
        <w:rPr>
          <w:rFonts w:eastAsia="Times New Roman"/>
        </w:rPr>
        <w:t xml:space="preserve"> using CSS with Flexbox and Grid to ensure the application is usable and visually appealing on all devices. Based on the principles outlined by Google's Web Fundamentals (2024), responsive design is no longer optional but a necessity in modern web development.</w:t>
      </w:r>
    </w:p>
    <w:p w14:paraId="4DFB4FD9" w14:textId="4FDEB05F" w:rsidR="00422B53" w:rsidRPr="00DC3F7D" w:rsidRDefault="00422B53" w:rsidP="00A0051E">
      <w:pPr>
        <w:pStyle w:val="10"/>
        <w:rPr>
          <w:rFonts w:eastAsia="Times New Roman"/>
        </w:rPr>
      </w:pPr>
      <w:r w:rsidRPr="0861F4A0">
        <w:rPr>
          <w:rFonts w:eastAsia="Times New Roman"/>
        </w:rPr>
        <w:t xml:space="preserve">Second, </w:t>
      </w:r>
      <w:r w:rsidRPr="0861F4A0">
        <w:rPr>
          <w:rFonts w:eastAsia="Times New Roman"/>
          <w:b/>
        </w:rPr>
        <w:t>Interactive Front-End Programming</w:t>
      </w:r>
      <w:r w:rsidRPr="0861F4A0">
        <w:rPr>
          <w:rFonts w:eastAsia="Times New Roman"/>
        </w:rPr>
        <w:t xml:space="preserve"> by writing JavaScript to </w:t>
      </w:r>
      <w:r w:rsidR="005C2D0A" w:rsidRPr="0861F4A0">
        <w:rPr>
          <w:rFonts w:eastAsia="Times New Roman"/>
        </w:rPr>
        <w:t>manage</w:t>
      </w:r>
      <w:r w:rsidRPr="0861F4A0">
        <w:rPr>
          <w:rFonts w:eastAsia="Times New Roman"/>
        </w:rPr>
        <w:t xml:space="preserve"> user events and dynamically update content. MDN Web Docs (2024) highlights that DOM manipulation is a fundamental skill for creating dynamic user experiences.</w:t>
      </w:r>
    </w:p>
    <w:p w14:paraId="6DF445BA" w14:textId="39DBFDA8" w:rsidR="00422B53" w:rsidRPr="00DC3F7D" w:rsidRDefault="00422B53" w:rsidP="00A0051E">
      <w:pPr>
        <w:pStyle w:val="10"/>
        <w:rPr>
          <w:rFonts w:eastAsia="Times New Roman"/>
        </w:rPr>
      </w:pPr>
      <w:r w:rsidRPr="0861F4A0">
        <w:rPr>
          <w:rFonts w:eastAsia="Times New Roman"/>
        </w:rPr>
        <w:t xml:space="preserve">Third, </w:t>
      </w:r>
      <w:r w:rsidRPr="0861F4A0">
        <w:rPr>
          <w:rFonts w:eastAsia="Times New Roman"/>
          <w:b/>
        </w:rPr>
        <w:t>Third-Party API Integration</w:t>
      </w:r>
      <w:r w:rsidRPr="0861F4A0">
        <w:rPr>
          <w:rFonts w:eastAsia="Times New Roman"/>
        </w:rPr>
        <w:t xml:space="preserve"> </w:t>
      </w:r>
      <w:r w:rsidR="000E772A" w:rsidRPr="000E772A">
        <w:rPr>
          <w:rFonts w:eastAsia="Times New Roman"/>
        </w:rPr>
        <w:t>by incorporating a mapping library (Leaflet) with custom restaurant clustering built on Leaflet</w:t>
      </w:r>
      <w:r w:rsidRPr="0861F4A0">
        <w:rPr>
          <w:rFonts w:eastAsia="Times New Roman"/>
        </w:rPr>
        <w:t>.</w:t>
      </w:r>
    </w:p>
    <w:p w14:paraId="302F153C" w14:textId="7DE02455" w:rsidR="00422B53" w:rsidRPr="00DC3F7D" w:rsidRDefault="00422B53" w:rsidP="00A0051E">
      <w:pPr>
        <w:pStyle w:val="10"/>
        <w:rPr>
          <w:rFonts w:eastAsia="Times New Roman"/>
        </w:rPr>
      </w:pPr>
      <w:r w:rsidRPr="0861F4A0">
        <w:rPr>
          <w:rFonts w:eastAsia="Times New Roman"/>
        </w:rPr>
        <w:t xml:space="preserve">Fourth, </w:t>
      </w:r>
      <w:r w:rsidRPr="0861F4A0">
        <w:rPr>
          <w:rFonts w:eastAsia="Times New Roman"/>
          <w:b/>
        </w:rPr>
        <w:t>Data Management</w:t>
      </w:r>
      <w:r w:rsidRPr="0861F4A0">
        <w:rPr>
          <w:rFonts w:eastAsia="Times New Roman"/>
        </w:rPr>
        <w:t xml:space="preserve"> through structuring and manipulating complex data in JavaScript arrays and objects, as well as using databases for persistent storage.</w:t>
      </w:r>
    </w:p>
    <w:p w14:paraId="6E972380" w14:textId="68874AA6" w:rsidR="00422B53" w:rsidRPr="00DC3F7D" w:rsidRDefault="00422B53" w:rsidP="00A0051E">
      <w:pPr>
        <w:pStyle w:val="10"/>
        <w:rPr>
          <w:rFonts w:eastAsia="Times New Roman"/>
        </w:rPr>
      </w:pPr>
      <w:r w:rsidRPr="0861F4A0">
        <w:rPr>
          <w:rFonts w:eastAsia="Times New Roman"/>
        </w:rPr>
        <w:t xml:space="preserve">Fifth, </w:t>
      </w:r>
      <w:r w:rsidRPr="0861F4A0">
        <w:rPr>
          <w:rFonts w:eastAsia="Times New Roman"/>
          <w:b/>
        </w:rPr>
        <w:t>Basic PHP Programming</w:t>
      </w:r>
      <w:r w:rsidRPr="0861F4A0">
        <w:rPr>
          <w:rFonts w:eastAsia="Times New Roman"/>
        </w:rPr>
        <w:t xml:space="preserve"> to </w:t>
      </w:r>
      <w:r w:rsidR="005C2D0A" w:rsidRPr="0861F4A0">
        <w:rPr>
          <w:rFonts w:eastAsia="Times New Roman"/>
        </w:rPr>
        <w:t>manage</w:t>
      </w:r>
      <w:r w:rsidRPr="0861F4A0">
        <w:rPr>
          <w:rFonts w:eastAsia="Times New Roman"/>
        </w:rPr>
        <w:t xml:space="preserve"> server-side tasks including user authentication, form processing, and database interactions. As we have recently learned in class, PHP allows us to add complete back-end functionality.</w:t>
      </w:r>
    </w:p>
    <w:p w14:paraId="7CB14D2C" w14:textId="230CAE30" w:rsidR="003076AD" w:rsidRPr="00DC3F7D" w:rsidRDefault="003076AD" w:rsidP="00A01033">
      <w:pPr>
        <w:pStyle w:val="10"/>
        <w:rPr>
          <w:rFonts w:eastAsia="Times New Roman"/>
        </w:rPr>
      </w:pPr>
      <w:r w:rsidRPr="0861F4A0">
        <w:rPr>
          <w:rFonts w:eastAsia="Times New Roman"/>
        </w:rPr>
        <w:t xml:space="preserve">Seventh, </w:t>
      </w:r>
      <w:r w:rsidRPr="0861F4A0">
        <w:rPr>
          <w:rFonts w:eastAsia="Times New Roman"/>
          <w:b/>
        </w:rPr>
        <w:t>User Dashboard Development</w:t>
      </w:r>
      <w:r w:rsidRPr="0861F4A0">
        <w:rPr>
          <w:rFonts w:eastAsia="Times New Roman"/>
        </w:rPr>
        <w:t xml:space="preserve"> – </w:t>
      </w:r>
      <w:r w:rsidR="001F1DF3" w:rsidRPr="0861F4A0">
        <w:rPr>
          <w:rFonts w:eastAsia="Times New Roman"/>
        </w:rPr>
        <w:t>Designing and implementing a personal dashboard where logged-in users can manage their activities, including viewing search history and browsing history in one centralized interface</w:t>
      </w:r>
      <w:r w:rsidRPr="0861F4A0">
        <w:rPr>
          <w:rFonts w:eastAsia="Times New Roman"/>
        </w:rPr>
        <w:t>.</w:t>
      </w:r>
    </w:p>
    <w:p w14:paraId="1866807B" w14:textId="5197C9CB" w:rsidR="003076AD" w:rsidRPr="00DC3F7D" w:rsidRDefault="003076AD" w:rsidP="00A01033">
      <w:pPr>
        <w:pStyle w:val="10"/>
        <w:rPr>
          <w:rFonts w:eastAsia="Times New Roman"/>
        </w:rPr>
      </w:pPr>
      <w:r w:rsidRPr="0861F4A0">
        <w:rPr>
          <w:rFonts w:eastAsia="Times New Roman"/>
        </w:rPr>
        <w:t xml:space="preserve">Eighth, </w:t>
      </w:r>
      <w:r w:rsidRPr="0861F4A0">
        <w:rPr>
          <w:rFonts w:eastAsia="Times New Roman"/>
          <w:b/>
        </w:rPr>
        <w:t>Search Functionality</w:t>
      </w:r>
      <w:r w:rsidRPr="0861F4A0">
        <w:rPr>
          <w:rFonts w:eastAsia="Times New Roman"/>
        </w:rPr>
        <w:t xml:space="preserve"> – Implementing a search feature that allows users to find food items by name, category, or location, with search queries saved to each user's dashboard history.</w:t>
      </w:r>
    </w:p>
    <w:p w14:paraId="6D7681E1" w14:textId="3D59DB92" w:rsidR="003076AD" w:rsidRPr="00DC3F7D" w:rsidRDefault="003076AD" w:rsidP="00A01033">
      <w:pPr>
        <w:pStyle w:val="10"/>
        <w:rPr>
          <w:rFonts w:eastAsia="Times New Roman"/>
        </w:rPr>
      </w:pPr>
      <w:r w:rsidRPr="0861F4A0">
        <w:rPr>
          <w:rFonts w:eastAsia="Times New Roman"/>
        </w:rPr>
        <w:t xml:space="preserve">Ninth, </w:t>
      </w:r>
      <w:r w:rsidR="00BD095F" w:rsidRPr="00BD095F">
        <w:rPr>
          <w:rFonts w:eastAsia="Times New Roman"/>
          <w:b/>
        </w:rPr>
        <w:t>Favorites System</w:t>
      </w:r>
      <w:r w:rsidR="00BD095F" w:rsidRPr="00BD095F">
        <w:rPr>
          <w:rFonts w:eastAsia="Times New Roman"/>
          <w:bCs/>
        </w:rPr>
        <w:t xml:space="preserve"> – </w:t>
      </w:r>
      <w:r w:rsidR="00171B7B" w:rsidRPr="00171B7B">
        <w:rPr>
          <w:rFonts w:eastAsia="Times New Roman"/>
          <w:bCs/>
        </w:rPr>
        <w:t xml:space="preserve">Designing and implementing a favorites collection where users can save dishes. Guest favorites are stored in </w:t>
      </w:r>
      <w:proofErr w:type="spellStart"/>
      <w:r w:rsidR="00171B7B" w:rsidRPr="00171B7B">
        <w:rPr>
          <w:rFonts w:eastAsia="Times New Roman"/>
          <w:bCs/>
        </w:rPr>
        <w:t>LocalStorage</w:t>
      </w:r>
      <w:proofErr w:type="spellEnd"/>
      <w:r w:rsidR="00171B7B" w:rsidRPr="00171B7B">
        <w:rPr>
          <w:rFonts w:eastAsia="Times New Roman"/>
          <w:bCs/>
        </w:rPr>
        <w:t xml:space="preserve"> and synced after login</w:t>
      </w:r>
      <w:r w:rsidRPr="00BD095F">
        <w:rPr>
          <w:rFonts w:eastAsia="Times New Roman"/>
          <w:bCs/>
        </w:rPr>
        <w:t>.</w:t>
      </w:r>
    </w:p>
    <w:p w14:paraId="35FAFE9C" w14:textId="31AC3792" w:rsidR="000F1F83" w:rsidRPr="00DC3F7D" w:rsidRDefault="000F1F83" w:rsidP="00A01033">
      <w:pPr>
        <w:pStyle w:val="10"/>
        <w:rPr>
          <w:rFonts w:eastAsia="Times New Roman"/>
        </w:rPr>
      </w:pPr>
      <w:r w:rsidRPr="0861F4A0">
        <w:rPr>
          <w:rFonts w:eastAsia="Times New Roman"/>
        </w:rPr>
        <w:t xml:space="preserve">Tenth, </w:t>
      </w:r>
      <w:r w:rsidR="00606177" w:rsidRPr="00606177">
        <w:rPr>
          <w:rFonts w:eastAsia="Times New Roman"/>
          <w:b/>
        </w:rPr>
        <w:t xml:space="preserve">Web Hosting on PHP – </w:t>
      </w:r>
      <w:r w:rsidR="00606177" w:rsidRPr="00606177">
        <w:rPr>
          <w:rFonts w:eastAsia="Times New Roman"/>
          <w:bCs/>
        </w:rPr>
        <w:t xml:space="preserve">Supporting Platforms to deploy and share our project online. We will deploy on our own Apache server rather than Wasmer, giving us full control over </w:t>
      </w:r>
      <w:proofErr w:type="spellStart"/>
      <w:r w:rsidR="00606177" w:rsidRPr="00606177">
        <w:rPr>
          <w:rFonts w:eastAsia="Times New Roman"/>
          <w:bCs/>
        </w:rPr>
        <w:t>mod_rewrite</w:t>
      </w:r>
      <w:proofErr w:type="spellEnd"/>
      <w:r w:rsidR="00606177" w:rsidRPr="00606177">
        <w:rPr>
          <w:rFonts w:eastAsia="Times New Roman"/>
          <w:bCs/>
        </w:rPr>
        <w:t>, SSL configuration, and SQLite WAL-mode settings.</w:t>
      </w:r>
    </w:p>
    <w:p w14:paraId="60596141" w14:textId="28E699EF" w:rsidR="0861F4A0" w:rsidRDefault="00606177" w:rsidP="0861F4A0">
      <w:pPr>
        <w:pStyle w:val="10"/>
        <w:rPr>
          <w:rFonts w:eastAsia="Times New Roman"/>
        </w:rPr>
      </w:pPr>
      <w:r w:rsidRPr="00606177">
        <w:rPr>
          <w:rFonts w:eastAsia="Times New Roman"/>
        </w:rPr>
        <w:lastRenderedPageBreak/>
        <w:t xml:space="preserve">Finally, </w:t>
      </w:r>
      <w:r w:rsidRPr="00606177">
        <w:rPr>
          <w:rFonts w:eastAsia="Times New Roman"/>
          <w:b/>
          <w:bCs/>
        </w:rPr>
        <w:t>Visual Communication</w:t>
      </w:r>
      <w:r w:rsidRPr="00606177">
        <w:rPr>
          <w:rFonts w:eastAsia="Times New Roman"/>
        </w:rPr>
        <w:t xml:space="preserve"> by curating and presenting images and information effectively. According to the Macao Government Tourism Office (2024), visual storytelling is key to promoting Macau's unique gastronomic culture</w:t>
      </w:r>
      <w:r w:rsidR="0861F4A0" w:rsidRPr="0861F4A0">
        <w:rPr>
          <w:rFonts w:eastAsia="Times New Roman"/>
        </w:rPr>
        <w:t>.</w:t>
      </w:r>
    </w:p>
    <w:p w14:paraId="71D83782" w14:textId="77777777" w:rsidR="00794623" w:rsidRPr="00111C73" w:rsidRDefault="004760D9" w:rsidP="00111C73">
      <w:pPr>
        <w:pStyle w:val="2"/>
      </w:pPr>
      <w:bookmarkStart w:id="11" w:name="_Toc223279123"/>
      <w:r w:rsidRPr="00111C73">
        <w:t>Knowledge</w:t>
      </w:r>
      <w:bookmarkEnd w:id="11"/>
    </w:p>
    <w:p w14:paraId="6A9F28CB" w14:textId="709A2A6C" w:rsidR="007D6CC7" w:rsidRPr="00DC3F7D" w:rsidRDefault="007D6CC7" w:rsidP="00A0051E">
      <w:pPr>
        <w:pStyle w:val="10"/>
        <w:rPr>
          <w:rFonts w:eastAsia="Times New Roman"/>
        </w:rPr>
      </w:pPr>
      <w:r w:rsidRPr="0861F4A0">
        <w:rPr>
          <w:rFonts w:eastAsia="Times New Roman"/>
        </w:rPr>
        <w:t>This project will help us become familiar with the following important content knowledge in this discipline.</w:t>
      </w:r>
    </w:p>
    <w:p w14:paraId="77EACA64" w14:textId="34813C32" w:rsidR="007D6CC7" w:rsidRPr="00DC3F7D" w:rsidRDefault="007D6CC7" w:rsidP="00A0051E">
      <w:pPr>
        <w:pStyle w:val="10"/>
        <w:rPr>
          <w:rFonts w:eastAsia="Times New Roman"/>
        </w:rPr>
      </w:pPr>
      <w:r w:rsidRPr="0861F4A0">
        <w:rPr>
          <w:rFonts w:eastAsia="Times New Roman"/>
          <w:b/>
        </w:rPr>
        <w:t>Document Object Model (DOM) Manipulation</w:t>
      </w:r>
      <w:r w:rsidRPr="0861F4A0">
        <w:rPr>
          <w:rFonts w:eastAsia="Times New Roman"/>
        </w:rPr>
        <w:t xml:space="preserve"> will provide a deeper understanding of how to programmatically access and change HTML elements and their attributes. Eloquent JavaScript (</w:t>
      </w:r>
      <w:proofErr w:type="spellStart"/>
      <w:r w:rsidRPr="0861F4A0">
        <w:rPr>
          <w:rFonts w:eastAsia="Times New Roman"/>
        </w:rPr>
        <w:t>Haverbeke</w:t>
      </w:r>
      <w:proofErr w:type="spellEnd"/>
      <w:r w:rsidRPr="0861F4A0">
        <w:rPr>
          <w:rFonts w:eastAsia="Times New Roman"/>
        </w:rPr>
        <w:t>, 2024) describes the DOM as the bridge between JavaScript and the content of a webpage.</w:t>
      </w:r>
    </w:p>
    <w:p w14:paraId="4EC42973" w14:textId="16248E91" w:rsidR="007D6CC7" w:rsidRPr="00DC3F7D" w:rsidRDefault="007D6CC7" w:rsidP="00A0051E">
      <w:pPr>
        <w:pStyle w:val="10"/>
        <w:rPr>
          <w:rFonts w:eastAsia="Times New Roman"/>
        </w:rPr>
      </w:pPr>
      <w:r w:rsidRPr="0861F4A0">
        <w:rPr>
          <w:rFonts w:eastAsia="Times New Roman"/>
          <w:b/>
        </w:rPr>
        <w:t>Asynchronous JavaScript</w:t>
      </w:r>
      <w:r w:rsidRPr="0861F4A0">
        <w:rPr>
          <w:rFonts w:eastAsia="Times New Roman"/>
        </w:rPr>
        <w:t xml:space="preserve"> concepts will be explored if implementing advanced features like fetching food data from a JSON file, where we will learn the basics of asynchronous operations using </w:t>
      </w:r>
      <w:proofErr w:type="gramStart"/>
      <w:r w:rsidRPr="0861F4A0">
        <w:rPr>
          <w:rFonts w:eastAsia="Times New Roman"/>
        </w:rPr>
        <w:t>fetch(</w:t>
      </w:r>
      <w:proofErr w:type="gramEnd"/>
      <w:r w:rsidRPr="0861F4A0">
        <w:rPr>
          <w:rFonts w:eastAsia="Times New Roman"/>
        </w:rPr>
        <w:t>) and Promises as documented by MDN Web Docs (2024).</w:t>
      </w:r>
    </w:p>
    <w:p w14:paraId="2BC7449A" w14:textId="6313EE72" w:rsidR="007D6CC7" w:rsidRPr="00DC3F7D" w:rsidRDefault="007D6CC7" w:rsidP="00A0051E">
      <w:pPr>
        <w:pStyle w:val="10"/>
        <w:rPr>
          <w:rFonts w:eastAsia="Times New Roman"/>
        </w:rPr>
      </w:pPr>
      <w:r w:rsidRPr="0861F4A0">
        <w:rPr>
          <w:rFonts w:eastAsia="Times New Roman"/>
          <w:b/>
        </w:rPr>
        <w:t>Geospatial Data in Web Apps</w:t>
      </w:r>
      <w:r w:rsidRPr="0861F4A0">
        <w:rPr>
          <w:rFonts w:eastAsia="Times New Roman"/>
        </w:rPr>
        <w:t xml:space="preserve"> knowledge will be gained through understanding how to work with coordinates and display points of interest on maps, following Leaflet's tutorials (2024) on efficiently managing location-based data.</w:t>
      </w:r>
    </w:p>
    <w:p w14:paraId="00824213" w14:textId="05CDF7EE" w:rsidR="007D6CC7" w:rsidRPr="00DC3F7D" w:rsidRDefault="007D6CC7" w:rsidP="00A0051E">
      <w:pPr>
        <w:pStyle w:val="10"/>
        <w:rPr>
          <w:rFonts w:eastAsia="Times New Roman"/>
        </w:rPr>
      </w:pPr>
      <w:r w:rsidRPr="0861F4A0">
        <w:rPr>
          <w:rFonts w:eastAsia="Times New Roman"/>
          <w:b/>
        </w:rPr>
        <w:t>Basic PHP Syntax and Usage</w:t>
      </w:r>
      <w:r w:rsidRPr="0861F4A0">
        <w:rPr>
          <w:rFonts w:eastAsia="Times New Roman"/>
        </w:rPr>
        <w:t xml:space="preserve"> will be applied to create server-side features such as authentication, form processing, and database connections, reinforcing what we have recently learned about server-side scripting with PHP.</w:t>
      </w:r>
    </w:p>
    <w:p w14:paraId="0AA08A69" w14:textId="705B9F74" w:rsidR="007D6CC7" w:rsidRPr="00DC3F7D" w:rsidRDefault="007D6CC7" w:rsidP="00A0051E">
      <w:pPr>
        <w:pStyle w:val="10"/>
        <w:rPr>
          <w:rFonts w:eastAsia="Times New Roman"/>
        </w:rPr>
      </w:pPr>
      <w:r w:rsidRPr="0861F4A0">
        <w:rPr>
          <w:rFonts w:eastAsia="Times New Roman"/>
          <w:b/>
        </w:rPr>
        <w:t xml:space="preserve">User Authentication Concepts </w:t>
      </w:r>
      <w:r w:rsidR="00434724" w:rsidRPr="0861F4A0">
        <w:rPr>
          <w:rFonts w:eastAsia="Times New Roman"/>
        </w:rPr>
        <w:t>will be u</w:t>
      </w:r>
      <w:r w:rsidRPr="0861F4A0">
        <w:rPr>
          <w:rFonts w:eastAsia="Times New Roman"/>
        </w:rPr>
        <w:t>nderst</w:t>
      </w:r>
      <w:r w:rsidR="00434724" w:rsidRPr="0861F4A0">
        <w:rPr>
          <w:rFonts w:eastAsia="Times New Roman"/>
        </w:rPr>
        <w:t>oo</w:t>
      </w:r>
      <w:r w:rsidRPr="0861F4A0">
        <w:rPr>
          <w:rFonts w:eastAsia="Times New Roman"/>
        </w:rPr>
        <w:t>d how to implement secure user registration, login sessions, email verification tokens, and password reset workflows using PHP and basic session management.</w:t>
      </w:r>
    </w:p>
    <w:p w14:paraId="0183BB21" w14:textId="61F74D73" w:rsidR="007D6CC7" w:rsidRPr="00DC3F7D" w:rsidRDefault="007D6CC7" w:rsidP="00A0051E">
      <w:pPr>
        <w:pStyle w:val="10"/>
        <w:rPr>
          <w:rFonts w:eastAsia="Times New Roman"/>
        </w:rPr>
      </w:pPr>
      <w:r w:rsidRPr="0861F4A0">
        <w:rPr>
          <w:rFonts w:eastAsia="Times New Roman"/>
          <w:b/>
        </w:rPr>
        <w:t>Email Integration</w:t>
      </w:r>
      <w:r w:rsidR="000E6599" w:rsidRPr="0861F4A0">
        <w:rPr>
          <w:rFonts w:eastAsia="Times New Roman"/>
        </w:rPr>
        <w:t xml:space="preserve"> will be</w:t>
      </w:r>
      <w:r w:rsidRPr="0861F4A0">
        <w:rPr>
          <w:rFonts w:eastAsia="Times New Roman"/>
        </w:rPr>
        <w:t xml:space="preserve"> </w:t>
      </w:r>
      <w:r w:rsidR="001347EA" w:rsidRPr="0861F4A0">
        <w:rPr>
          <w:rFonts w:eastAsia="Times New Roman"/>
        </w:rPr>
        <w:t>learnt</w:t>
      </w:r>
      <w:r w:rsidRPr="0861F4A0">
        <w:rPr>
          <w:rFonts w:eastAsia="Times New Roman"/>
        </w:rPr>
        <w:t xml:space="preserve"> how to send verification emails and password reset links using PHP's mail functions or SMTP.</w:t>
      </w:r>
    </w:p>
    <w:p w14:paraId="47309183" w14:textId="6D8DA77D" w:rsidR="00333C26" w:rsidRPr="00DC3F7D" w:rsidRDefault="00333C26" w:rsidP="00A0051E">
      <w:pPr>
        <w:pStyle w:val="10"/>
        <w:rPr>
          <w:rFonts w:eastAsia="Times New Roman"/>
        </w:rPr>
      </w:pPr>
      <w:r w:rsidRPr="0861F4A0">
        <w:rPr>
          <w:rFonts w:eastAsia="Times New Roman"/>
          <w:b/>
        </w:rPr>
        <w:t>User Dashboard Design</w:t>
      </w:r>
      <w:r w:rsidRPr="0861F4A0">
        <w:rPr>
          <w:rFonts w:eastAsia="Times New Roman"/>
        </w:rPr>
        <w:t xml:space="preserve"> will be understood </w:t>
      </w:r>
      <w:r w:rsidR="00635675" w:rsidRPr="0861F4A0">
        <w:rPr>
          <w:rFonts w:eastAsia="Times New Roman"/>
        </w:rPr>
        <w:t>how to create a personalized user interface that aggregates multiple services (search history, browsing history) into a single, coherent dashboard view</w:t>
      </w:r>
      <w:r w:rsidRPr="0861F4A0">
        <w:rPr>
          <w:rFonts w:eastAsia="Times New Roman"/>
        </w:rPr>
        <w:t>.</w:t>
      </w:r>
    </w:p>
    <w:p w14:paraId="07EC6F1A" w14:textId="36319C0F" w:rsidR="007D6CC7" w:rsidRPr="00DC3F7D" w:rsidRDefault="007D6CC7" w:rsidP="00A0051E">
      <w:pPr>
        <w:pStyle w:val="10"/>
        <w:rPr>
          <w:rFonts w:eastAsia="Times New Roman"/>
        </w:rPr>
      </w:pPr>
      <w:r w:rsidRPr="0861F4A0">
        <w:rPr>
          <w:rFonts w:eastAsia="Times New Roman"/>
          <w:b/>
        </w:rPr>
        <w:lastRenderedPageBreak/>
        <w:t>Search Algorithms</w:t>
      </w:r>
      <w:r w:rsidRPr="0861F4A0">
        <w:rPr>
          <w:rFonts w:eastAsia="Times New Roman"/>
        </w:rPr>
        <w:t xml:space="preserve"> </w:t>
      </w:r>
      <w:r w:rsidR="001347EA" w:rsidRPr="0861F4A0">
        <w:rPr>
          <w:rFonts w:eastAsia="Times New Roman"/>
        </w:rPr>
        <w:t>will be applied</w:t>
      </w:r>
      <w:r w:rsidRPr="0861F4A0">
        <w:rPr>
          <w:rFonts w:eastAsia="Times New Roman"/>
        </w:rPr>
        <w:t xml:space="preserve"> basic string matching or filtering techniques to provide real-time or form-submitted search across the food database.</w:t>
      </w:r>
    </w:p>
    <w:p w14:paraId="7F7741BB" w14:textId="69D02557" w:rsidR="007D6CC7" w:rsidRPr="00DC3F7D" w:rsidRDefault="007D6CC7" w:rsidP="00A0051E">
      <w:pPr>
        <w:pStyle w:val="10"/>
        <w:rPr>
          <w:rFonts w:eastAsia="Times New Roman"/>
        </w:rPr>
      </w:pPr>
      <w:r w:rsidRPr="0861F4A0">
        <w:rPr>
          <w:rFonts w:eastAsia="Times New Roman"/>
          <w:b/>
        </w:rPr>
        <w:t xml:space="preserve">Session Management </w:t>
      </w:r>
      <w:r w:rsidR="000744A9" w:rsidRPr="0861F4A0">
        <w:rPr>
          <w:rFonts w:eastAsia="Times New Roman"/>
        </w:rPr>
        <w:t>will be understood</w:t>
      </w:r>
      <w:r w:rsidRPr="0861F4A0">
        <w:rPr>
          <w:rFonts w:eastAsia="Times New Roman"/>
        </w:rPr>
        <w:t xml:space="preserve"> how to maintain user login state across pages using PHP sessions.</w:t>
      </w:r>
    </w:p>
    <w:p w14:paraId="2B62EB28" w14:textId="5BFFA4EF" w:rsidR="007D6CC7" w:rsidRPr="00DC3F7D" w:rsidRDefault="007D6CC7" w:rsidP="00A0051E">
      <w:pPr>
        <w:pStyle w:val="10"/>
        <w:rPr>
          <w:rFonts w:eastAsia="Times New Roman"/>
        </w:rPr>
      </w:pPr>
      <w:r w:rsidRPr="0861F4A0">
        <w:rPr>
          <w:rFonts w:eastAsia="Times New Roman"/>
          <w:b/>
        </w:rPr>
        <w:t>Database Design</w:t>
      </w:r>
      <w:r w:rsidR="000744A9" w:rsidRPr="0861F4A0">
        <w:rPr>
          <w:rFonts w:eastAsia="Times New Roman"/>
        </w:rPr>
        <w:t xml:space="preserve"> </w:t>
      </w:r>
      <w:r w:rsidR="00733EC3" w:rsidRPr="0861F4A0">
        <w:rPr>
          <w:rFonts w:eastAsia="Times New Roman"/>
        </w:rPr>
        <w:t>how to design a simple relational database (e.g., MySQL or SQLite) to store user accounts, user search history, and browsing history</w:t>
      </w:r>
      <w:r w:rsidRPr="0861F4A0">
        <w:rPr>
          <w:rFonts w:eastAsia="Times New Roman"/>
        </w:rPr>
        <w:t>.</w:t>
      </w:r>
    </w:p>
    <w:p w14:paraId="47A15EB0" w14:textId="77777777" w:rsidR="00CC7C3A" w:rsidRDefault="007D6CC7" w:rsidP="00CC7C3A">
      <w:pPr>
        <w:pStyle w:val="10"/>
        <w:rPr>
          <w:rFonts w:ascii="Segoe UI" w:eastAsiaTheme="minorEastAsia" w:hAnsi="Segoe UI" w:cs="Segoe UI"/>
          <w:color w:val="F9FAFB"/>
        </w:rPr>
      </w:pPr>
      <w:r w:rsidRPr="0861F4A0">
        <w:rPr>
          <w:rFonts w:eastAsia="Times New Roman"/>
          <w:b/>
        </w:rPr>
        <w:t xml:space="preserve">Deployment on PHP-Supporting Hosting </w:t>
      </w:r>
      <w:r w:rsidRPr="0861F4A0">
        <w:rPr>
          <w:rFonts w:eastAsia="Times New Roman"/>
        </w:rPr>
        <w:t>will provide practical experience in publishing a web project to a live URL, including file structure management, database setup, and basic version control with Git.</w:t>
      </w:r>
      <w:r w:rsidR="00CC7C3A" w:rsidRPr="00CC7C3A">
        <w:rPr>
          <w:rFonts w:ascii="Segoe UI" w:eastAsia="Times New Roman" w:hAnsi="Segoe UI" w:cs="Segoe UI"/>
          <w:color w:val="F9FAFB"/>
          <w:lang w:eastAsia="zh-TW"/>
        </w:rPr>
        <w:t xml:space="preserve"> </w:t>
      </w:r>
    </w:p>
    <w:p w14:paraId="46341878" w14:textId="3270B656" w:rsidR="00CC7C3A" w:rsidRDefault="00CC7C3A" w:rsidP="00CC7C3A">
      <w:pPr>
        <w:pStyle w:val="10"/>
        <w:rPr>
          <w:rFonts w:eastAsiaTheme="minorEastAsia"/>
        </w:rPr>
      </w:pPr>
      <w:r w:rsidRPr="00CC7C3A">
        <w:rPr>
          <w:b/>
          <w:bCs/>
        </w:rPr>
        <w:t>M</w:t>
      </w:r>
      <w:r w:rsidR="00804DFB" w:rsidRPr="00804DFB">
        <w:rPr>
          <w:b/>
          <w:bCs/>
        </w:rPr>
        <w:t>arker Clustering Techniques</w:t>
      </w:r>
      <w:r w:rsidR="00804DFB" w:rsidRPr="00804DFB">
        <w:t xml:space="preserve"> – Understanding how to implement marker clustering (e.g., using </w:t>
      </w:r>
      <w:proofErr w:type="spellStart"/>
      <w:r w:rsidR="00804DFB" w:rsidRPr="00804DFB">
        <w:t>Leaflet.markercluster</w:t>
      </w:r>
      <w:proofErr w:type="spellEnd"/>
      <w:r w:rsidR="00804DFB" w:rsidRPr="00804DFB">
        <w:t xml:space="preserve"> plugin) to handle overlapping map markers at lower zoom levels, and designing bi-directional linking logic between food cards and clustered markers.</w:t>
      </w:r>
    </w:p>
    <w:p w14:paraId="37E161FC" w14:textId="77777777" w:rsidR="00C075A3" w:rsidRDefault="00CC7C3A" w:rsidP="00A0051E">
      <w:pPr>
        <w:pStyle w:val="10"/>
      </w:pPr>
      <w:r w:rsidRPr="00CC7C3A">
        <w:rPr>
          <w:b/>
          <w:bCs/>
        </w:rPr>
        <w:t>Guest User Data Management</w:t>
      </w:r>
      <w:r w:rsidRPr="00CC7C3A">
        <w:t> –</w:t>
      </w:r>
      <w:r w:rsidR="00C075A3">
        <w:t xml:space="preserve"> </w:t>
      </w:r>
      <w:r w:rsidR="00C075A3" w:rsidRPr="00C075A3">
        <w:t xml:space="preserve">Learning how to handle browsing and search history for non-logged-in users using browser </w:t>
      </w:r>
      <w:proofErr w:type="spellStart"/>
      <w:r w:rsidR="00C075A3" w:rsidRPr="00C075A3">
        <w:t>LocalStorage</w:t>
      </w:r>
      <w:proofErr w:type="spellEnd"/>
      <w:r w:rsidR="00C075A3" w:rsidRPr="00C075A3">
        <w:t xml:space="preserve">, and implementing merge logic when a guest user logs in. </w:t>
      </w:r>
    </w:p>
    <w:p w14:paraId="341078F1" w14:textId="5D0F8800" w:rsidR="00C075A3" w:rsidRDefault="00C075A3" w:rsidP="00A0051E">
      <w:pPr>
        <w:pStyle w:val="10"/>
      </w:pPr>
      <w:r w:rsidRPr="00C075A3">
        <w:rPr>
          <w:b/>
          <w:bCs/>
        </w:rPr>
        <w:t>Trilingual Application Architecture</w:t>
      </w:r>
      <w:r w:rsidRPr="00C075A3">
        <w:t xml:space="preserve"> – Understanding how to implement a full i18n system with database column suffixes (</w:t>
      </w:r>
      <w:proofErr w:type="spellStart"/>
      <w:r w:rsidRPr="00C075A3">
        <w:t>name_en</w:t>
      </w:r>
      <w:proofErr w:type="spellEnd"/>
      <w:r w:rsidRPr="00C075A3">
        <w:t xml:space="preserve">, </w:t>
      </w:r>
      <w:proofErr w:type="spellStart"/>
      <w:r w:rsidRPr="00C075A3">
        <w:t>name_zh</w:t>
      </w:r>
      <w:proofErr w:type="spellEnd"/>
      <w:r w:rsidRPr="00C075A3">
        <w:t xml:space="preserve">, </w:t>
      </w:r>
      <w:proofErr w:type="spellStart"/>
      <w:r w:rsidRPr="00C075A3">
        <w:t>name_pt</w:t>
      </w:r>
      <w:proofErr w:type="spellEnd"/>
      <w:r w:rsidRPr="00C075A3">
        <w:t>), server-side and client-side language switching, and AJAX-persisted locale preferences.</w:t>
      </w:r>
    </w:p>
    <w:p w14:paraId="091E3679" w14:textId="4A0B0D7C" w:rsidR="00794623" w:rsidRPr="00DC3F7D" w:rsidRDefault="007D6CC7" w:rsidP="00A0051E">
      <w:pPr>
        <w:pStyle w:val="10"/>
        <w:rPr>
          <w:rFonts w:eastAsia="Times New Roman"/>
        </w:rPr>
      </w:pPr>
      <w:r w:rsidRPr="0861F4A0">
        <w:rPr>
          <w:rFonts w:eastAsia="Times New Roman"/>
        </w:rPr>
        <w:t xml:space="preserve">Finally, </w:t>
      </w:r>
      <w:r w:rsidRPr="0861F4A0">
        <w:rPr>
          <w:rFonts w:eastAsia="Times New Roman"/>
          <w:b/>
        </w:rPr>
        <w:t xml:space="preserve">Information Architecture </w:t>
      </w:r>
      <w:r w:rsidRPr="0861F4A0">
        <w:rPr>
          <w:rFonts w:eastAsia="Times New Roman"/>
        </w:rPr>
        <w:t xml:space="preserve">principles </w:t>
      </w:r>
      <w:bookmarkStart w:id="12" w:name="_Toc211545748"/>
      <w:bookmarkStart w:id="13" w:name="_Toc211545441"/>
      <w:bookmarkStart w:id="14" w:name="_Toc211545593"/>
      <w:bookmarkStart w:id="15" w:name="_Toc211545662"/>
      <w:r w:rsidR="0042130A" w:rsidRPr="0042130A">
        <w:rPr>
          <w:rFonts w:eastAsia="Times New Roman"/>
        </w:rPr>
        <w:t>will be applied to structure content for optimal discoverability, as the Macao Government Tourism Office (2024) notes that Macau's UNESCO creative city designation in gastronomy requires effective digital presentation of culinary heritage.</w:t>
      </w:r>
    </w:p>
    <w:p w14:paraId="4216C432" w14:textId="77777777" w:rsidR="0042130A" w:rsidRDefault="0042130A">
      <w:pPr>
        <w:spacing w:line="240" w:lineRule="auto"/>
        <w:jc w:val="left"/>
        <w:rPr>
          <w:b/>
          <w:bCs/>
          <w:color w:val="auto"/>
        </w:rPr>
      </w:pPr>
      <w:bookmarkStart w:id="16" w:name="_Toc223279124"/>
      <w:r>
        <w:br w:type="page"/>
      </w:r>
    </w:p>
    <w:p w14:paraId="671C803E" w14:textId="046F6F8A" w:rsidR="00794623" w:rsidRPr="00111C73" w:rsidRDefault="004760D9" w:rsidP="00111C73">
      <w:pPr>
        <w:pStyle w:val="1"/>
      </w:pPr>
      <w:r w:rsidRPr="00111C73">
        <w:lastRenderedPageBreak/>
        <w:t>Project Tasks</w:t>
      </w:r>
      <w:bookmarkEnd w:id="12"/>
      <w:bookmarkEnd w:id="13"/>
      <w:bookmarkEnd w:id="14"/>
      <w:bookmarkEnd w:id="15"/>
      <w:bookmarkEnd w:id="16"/>
    </w:p>
    <w:p w14:paraId="4B70C4E2" w14:textId="16DBE45E" w:rsidR="00794623" w:rsidRPr="00DC3F7D" w:rsidRDefault="00502CE3" w:rsidP="00A0051E">
      <w:pPr>
        <w:pStyle w:val="10"/>
        <w:rPr>
          <w:rFonts w:eastAsia="Times New Roman"/>
        </w:rPr>
      </w:pPr>
      <w:bookmarkStart w:id="17" w:name="OLE_LINK1"/>
      <w:bookmarkStart w:id="18" w:name="OLE_LINK2"/>
      <w:r w:rsidRPr="0861F4A0">
        <w:rPr>
          <w:rFonts w:eastAsia="Times New Roman"/>
        </w:rPr>
        <w:t>To complete this project successfully within four weeks, a systematic approach will be followed, guided by the development methodology suggested by MDN Web Docs (2024). With six team members, we will divide responsibilities across front-end, back-end, database, mapping, and deployment. Weekly milestones are defined below</w:t>
      </w:r>
      <w:r w:rsidR="004760D9" w:rsidRPr="0861F4A0">
        <w:rPr>
          <w:rFonts w:eastAsia="Times New Roman"/>
        </w:rPr>
        <w:t>.</w:t>
      </w:r>
    </w:p>
    <w:p w14:paraId="1B5C70BF" w14:textId="77777777" w:rsidR="00B74AB9" w:rsidRPr="00111C73" w:rsidRDefault="00B74AB9" w:rsidP="00111C73">
      <w:pPr>
        <w:pStyle w:val="2"/>
        <w:rPr>
          <w:rFonts w:eastAsia="Times New Roman"/>
        </w:rPr>
      </w:pPr>
      <w:r w:rsidRPr="00111C73">
        <w:rPr>
          <w:rFonts w:eastAsia="Times New Roman"/>
        </w:rPr>
        <w:t>Week 1 – Foundation &amp; User System</w:t>
      </w:r>
    </w:p>
    <w:p w14:paraId="73148320" w14:textId="77777777" w:rsidR="00905A98" w:rsidRPr="00DC3F7D" w:rsidRDefault="00B74AB9" w:rsidP="000A2674">
      <w:pPr>
        <w:pStyle w:val="3"/>
        <w:rPr>
          <w:rFonts w:eastAsia="Times New Roman"/>
        </w:rPr>
      </w:pPr>
      <w:r w:rsidRPr="0861F4A0">
        <w:rPr>
          <w:rFonts w:eastAsia="Times New Roman"/>
        </w:rPr>
        <w:t>Phase 1: Planning and Research (Days 1–2)</w:t>
      </w:r>
    </w:p>
    <w:p w14:paraId="1AC3EDFD" w14:textId="3BFDDBCF" w:rsidR="00767E46" w:rsidRDefault="00B74AB9" w:rsidP="00767E46">
      <w:pPr>
        <w:pStyle w:val="10"/>
        <w:rPr>
          <w:rFonts w:eastAsiaTheme="minorEastAsia"/>
        </w:rPr>
      </w:pPr>
      <w:r w:rsidRPr="0861F4A0">
        <w:rPr>
          <w:rFonts w:eastAsia="Times New Roman"/>
        </w:rPr>
        <w:t xml:space="preserve">We will research and curate a list of </w:t>
      </w:r>
      <w:r w:rsidR="0042130A">
        <w:rPr>
          <w:rFonts w:eastAsia="Times New Roman"/>
        </w:rPr>
        <w:t>4</w:t>
      </w:r>
      <w:r w:rsidRPr="0861F4A0">
        <w:rPr>
          <w:rFonts w:eastAsia="Times New Roman"/>
        </w:rPr>
        <w:t>5–</w:t>
      </w:r>
      <w:r w:rsidR="0042130A">
        <w:rPr>
          <w:rFonts w:eastAsia="Times New Roman"/>
        </w:rPr>
        <w:t>50</w:t>
      </w:r>
      <w:r w:rsidRPr="0861F4A0">
        <w:rPr>
          <w:rFonts w:eastAsia="Times New Roman"/>
        </w:rPr>
        <w:t xml:space="preserve"> iconic Macau dishes and foods. According to the Macao Government Tourism Office (2024), Macau's gastronomy reflects over 400 years of cultural fusion between Portuguese and Chinese culinary traditions. </w:t>
      </w:r>
    </w:p>
    <w:p w14:paraId="581B95AF" w14:textId="719FCE8D" w:rsidR="00DD3C56" w:rsidRPr="00DD3C56" w:rsidRDefault="00DD3C56" w:rsidP="00767E46">
      <w:pPr>
        <w:pStyle w:val="10"/>
        <w:rPr>
          <w:rFonts w:eastAsia="Times New Roman"/>
        </w:rPr>
      </w:pPr>
      <w:r w:rsidRPr="00DD3C56">
        <w:rPr>
          <w:rFonts w:eastAsia="Times New Roman"/>
          <w:b/>
          <w:bCs/>
        </w:rPr>
        <w:t>Food Selection Criteria: </w:t>
      </w:r>
      <w:r w:rsidRPr="00DD3C56">
        <w:rPr>
          <w:rFonts w:eastAsia="Times New Roman"/>
        </w:rPr>
        <w:t>Our selection is based on three weighted dimensions:</w:t>
      </w:r>
    </w:p>
    <w:p w14:paraId="354A45DF" w14:textId="77777777" w:rsidR="00DD3C56" w:rsidRPr="00DD3C56" w:rsidRDefault="00DD3C56" w:rsidP="00DD3C56">
      <w:pPr>
        <w:pStyle w:val="10"/>
        <w:numPr>
          <w:ilvl w:val="0"/>
          <w:numId w:val="47"/>
        </w:numPr>
        <w:spacing w:after="120"/>
      </w:pPr>
      <w:r w:rsidRPr="00DD3C56">
        <w:rPr>
          <w:b/>
          <w:bCs/>
        </w:rPr>
        <w:t>Cultural Representativeness (40%):</w:t>
      </w:r>
      <w:r w:rsidRPr="00DD3C56">
        <w:t xml:space="preserve"> Prioritizing iconic foods that represent Macau's </w:t>
      </w:r>
      <w:proofErr w:type="gramStart"/>
      <w:r w:rsidRPr="00DD3C56">
        <w:t>Portuguese-Chinese</w:t>
      </w:r>
      <w:proofErr w:type="gramEnd"/>
      <w:r w:rsidRPr="00DD3C56">
        <w:t xml:space="preserve"> fusion heritage, such as Portuguese Egg Tart, Pork Chop Bun, </w:t>
      </w:r>
      <w:proofErr w:type="spellStart"/>
      <w:r w:rsidRPr="00DD3C56">
        <w:t>Minchee</w:t>
      </w:r>
      <w:proofErr w:type="spellEnd"/>
      <w:r w:rsidRPr="00DD3C56">
        <w:t>, and African Chicken, as recognized by MGTO.</w:t>
      </w:r>
    </w:p>
    <w:p w14:paraId="7D675A0B" w14:textId="77777777" w:rsidR="00DD3C56" w:rsidRPr="00DD3C56" w:rsidRDefault="00DD3C56" w:rsidP="00DD3C56">
      <w:pPr>
        <w:pStyle w:val="10"/>
        <w:numPr>
          <w:ilvl w:val="0"/>
          <w:numId w:val="47"/>
        </w:numPr>
        <w:spacing w:after="120"/>
      </w:pPr>
      <w:r w:rsidRPr="00DD3C56">
        <w:rPr>
          <w:b/>
          <w:bCs/>
        </w:rPr>
        <w:t>Geographical Distribution (30%):</w:t>
      </w:r>
      <w:r w:rsidRPr="00DD3C56">
        <w:t> Deliberately covering Macau Peninsula, Taipa, and Coloane to ensure map diversity and usefulness across all regions.</w:t>
      </w:r>
    </w:p>
    <w:p w14:paraId="52DD9C0C" w14:textId="6A2A9B84" w:rsidR="00013EF9" w:rsidRPr="00DD3C56" w:rsidRDefault="00DD3C56" w:rsidP="00DD3C56">
      <w:pPr>
        <w:pStyle w:val="10"/>
        <w:numPr>
          <w:ilvl w:val="0"/>
          <w:numId w:val="47"/>
        </w:numPr>
        <w:spacing w:after="120"/>
      </w:pPr>
      <w:r w:rsidRPr="00DD3C56">
        <w:rPr>
          <w:b/>
          <w:bCs/>
        </w:rPr>
        <w:t>Popularity &amp; User Recognition (30%):</w:t>
      </w:r>
      <w:r w:rsidRPr="00DD3C56">
        <w:t xml:space="preserve"> Referring to MGTO official data and major food platforms (e.g., </w:t>
      </w:r>
      <w:proofErr w:type="spellStart"/>
      <w:r w:rsidRPr="00DD3C56">
        <w:t>OpenRice</w:t>
      </w:r>
      <w:proofErr w:type="spellEnd"/>
      <w:r w:rsidRPr="00DD3C56">
        <w:t xml:space="preserve">, </w:t>
      </w:r>
      <w:proofErr w:type="spellStart"/>
      <w:r w:rsidRPr="00DD3C56">
        <w:t>Dianping</w:t>
      </w:r>
      <w:proofErr w:type="spellEnd"/>
      <w:r w:rsidRPr="00DD3C56">
        <w:t>) for ratings and review counts.</w:t>
      </w:r>
    </w:p>
    <w:p w14:paraId="445DFFF1" w14:textId="0BDEF549" w:rsidR="00B74AB9" w:rsidRPr="00DC3F7D" w:rsidRDefault="00B74AB9" w:rsidP="00A0051E">
      <w:pPr>
        <w:pStyle w:val="10"/>
        <w:rPr>
          <w:rFonts w:eastAsia="Times New Roman"/>
        </w:rPr>
      </w:pPr>
      <w:r w:rsidRPr="0861F4A0">
        <w:rPr>
          <w:rFonts w:eastAsia="Times New Roman"/>
        </w:rPr>
        <w:t>We will select foods that best represent this unique heritage, organized into categories such as:</w:t>
      </w:r>
    </w:p>
    <w:p w14:paraId="65308F00" w14:textId="77777777" w:rsidR="00B74AB9" w:rsidRPr="00DC3F7D" w:rsidRDefault="00B74AB9" w:rsidP="00536C37">
      <w:pPr>
        <w:pStyle w:val="a1"/>
        <w:rPr>
          <w:rFonts w:eastAsia="Times New Roman"/>
        </w:rPr>
      </w:pPr>
      <w:r w:rsidRPr="0861F4A0">
        <w:rPr>
          <w:rFonts w:eastAsia="Times New Roman"/>
        </w:rPr>
        <w:t>Street Snacks (e.g., Pork Chop Bun, Egg Waffles, Fish Balls)</w:t>
      </w:r>
    </w:p>
    <w:p w14:paraId="12EAD3A9" w14:textId="77777777" w:rsidR="00B74AB9" w:rsidRPr="00DC3F7D" w:rsidRDefault="00B74AB9" w:rsidP="00536C37">
      <w:pPr>
        <w:pStyle w:val="a1"/>
        <w:rPr>
          <w:rFonts w:eastAsia="Times New Roman"/>
        </w:rPr>
      </w:pPr>
      <w:r w:rsidRPr="0861F4A0">
        <w:rPr>
          <w:rFonts w:eastAsia="Times New Roman"/>
        </w:rPr>
        <w:t xml:space="preserve">Portuguese &amp; Macanese Dishes (e.g., Portuguese Egg Tart, </w:t>
      </w:r>
      <w:proofErr w:type="spellStart"/>
      <w:r w:rsidRPr="0861F4A0">
        <w:rPr>
          <w:rFonts w:eastAsia="Times New Roman"/>
        </w:rPr>
        <w:t>Minchee</w:t>
      </w:r>
      <w:proofErr w:type="spellEnd"/>
      <w:r w:rsidRPr="0861F4A0">
        <w:rPr>
          <w:rFonts w:eastAsia="Times New Roman"/>
        </w:rPr>
        <w:t xml:space="preserve">, African Chicken, </w:t>
      </w:r>
      <w:proofErr w:type="spellStart"/>
      <w:r w:rsidRPr="0861F4A0">
        <w:rPr>
          <w:rFonts w:eastAsia="Times New Roman"/>
        </w:rPr>
        <w:t>Bacalhau</w:t>
      </w:r>
      <w:proofErr w:type="spellEnd"/>
      <w:r w:rsidRPr="0861F4A0">
        <w:rPr>
          <w:rFonts w:eastAsia="Times New Roman"/>
        </w:rPr>
        <w:t>)</w:t>
      </w:r>
    </w:p>
    <w:p w14:paraId="55C6BA02" w14:textId="77777777" w:rsidR="00B74AB9" w:rsidRPr="00DC3F7D" w:rsidRDefault="00B74AB9" w:rsidP="00536C37">
      <w:pPr>
        <w:pStyle w:val="a1"/>
        <w:rPr>
          <w:rFonts w:eastAsia="Times New Roman"/>
        </w:rPr>
      </w:pPr>
      <w:r w:rsidRPr="0861F4A0">
        <w:rPr>
          <w:rFonts w:eastAsia="Times New Roman"/>
        </w:rPr>
        <w:t xml:space="preserve">Desserts &amp; Bakeries (e.g., Almond Cookie, </w:t>
      </w:r>
      <w:proofErr w:type="spellStart"/>
      <w:r w:rsidRPr="0861F4A0">
        <w:rPr>
          <w:rFonts w:eastAsia="Times New Roman"/>
        </w:rPr>
        <w:t>Serradura</w:t>
      </w:r>
      <w:proofErr w:type="spellEnd"/>
      <w:r w:rsidRPr="0861F4A0">
        <w:rPr>
          <w:rFonts w:eastAsia="Times New Roman"/>
        </w:rPr>
        <w:t>, Egg Roll)</w:t>
      </w:r>
    </w:p>
    <w:p w14:paraId="43DAC0BC" w14:textId="77777777" w:rsidR="00B74AB9" w:rsidRPr="00DC3F7D" w:rsidRDefault="00B74AB9" w:rsidP="00536C37">
      <w:pPr>
        <w:pStyle w:val="a1"/>
        <w:rPr>
          <w:rFonts w:eastAsia="Times New Roman"/>
        </w:rPr>
      </w:pPr>
      <w:r w:rsidRPr="0861F4A0">
        <w:rPr>
          <w:rFonts w:eastAsia="Times New Roman"/>
        </w:rPr>
        <w:t>Main Dishes (e.g., Curry Crab, Clam in Black Bean Sauce)</w:t>
      </w:r>
    </w:p>
    <w:p w14:paraId="21E2A146" w14:textId="77777777" w:rsidR="00260005" w:rsidRDefault="00260005" w:rsidP="00767E46">
      <w:pPr>
        <w:pStyle w:val="10"/>
        <w:spacing w:afterLines="120" w:after="288"/>
        <w:rPr>
          <w:rFonts w:eastAsia="Times New Roman"/>
        </w:rPr>
      </w:pPr>
      <w:r w:rsidRPr="00260005">
        <w:rPr>
          <w:rFonts w:eastAsia="Times New Roman"/>
        </w:rPr>
        <w:lastRenderedPageBreak/>
        <w:t xml:space="preserve">Additionally, we will </w:t>
      </w:r>
      <w:proofErr w:type="gramStart"/>
      <w:r w:rsidRPr="00260005">
        <w:rPr>
          <w:rFonts w:eastAsia="Times New Roman"/>
        </w:rPr>
        <w:t>curate</w:t>
      </w:r>
      <w:proofErr w:type="gramEnd"/>
      <w:r w:rsidRPr="00260005">
        <w:rPr>
          <w:rFonts w:eastAsia="Times New Roman"/>
        </w:rPr>
        <w:t xml:space="preserve"> a dataset of 16 Macau restaurants, each with trilingual descriptions, address, contact information, opening hours, price range, Google and </w:t>
      </w:r>
      <w:proofErr w:type="spellStart"/>
      <w:r w:rsidRPr="00260005">
        <w:rPr>
          <w:rFonts w:eastAsia="Times New Roman"/>
        </w:rPr>
        <w:t>Amap</w:t>
      </w:r>
      <w:proofErr w:type="spellEnd"/>
      <w:r w:rsidRPr="00260005">
        <w:rPr>
          <w:rFonts w:eastAsia="Times New Roman"/>
        </w:rPr>
        <w:t xml:space="preserve"> ratings, and geo-coordinates.</w:t>
      </w:r>
    </w:p>
    <w:p w14:paraId="59F065D0" w14:textId="101F7545" w:rsidR="00767E46" w:rsidRDefault="00B74AB9" w:rsidP="00767E46">
      <w:pPr>
        <w:pStyle w:val="10"/>
        <w:spacing w:afterLines="120" w:after="288"/>
        <w:rPr>
          <w:rFonts w:eastAsia="Times New Roman"/>
        </w:rPr>
      </w:pPr>
      <w:r w:rsidRPr="0861F4A0">
        <w:rPr>
          <w:rFonts w:eastAsia="Times New Roman"/>
        </w:rPr>
        <w:t>For each selected food item, we will gather high-quality images, write concise descriptions, and document their common locations throughout Macau</w:t>
      </w:r>
      <w:r w:rsidR="00767E46">
        <w:rPr>
          <w:rFonts w:eastAsia="Times New Roman"/>
        </w:rPr>
        <w:t>.</w:t>
      </w:r>
    </w:p>
    <w:p w14:paraId="582D7493" w14:textId="3FD1427C" w:rsidR="00767E46" w:rsidRPr="00767E46" w:rsidRDefault="00767E46" w:rsidP="00767E46">
      <w:pPr>
        <w:pStyle w:val="10"/>
        <w:spacing w:afterLines="120" w:after="288"/>
        <w:rPr>
          <w:rFonts w:eastAsia="Times New Roman"/>
        </w:rPr>
      </w:pPr>
      <w:r w:rsidRPr="00767E46">
        <w:rPr>
          <w:rFonts w:eastAsia="Times New Roman"/>
          <w:b/>
          <w:bCs/>
        </w:rPr>
        <w:t>Location Data Accuracy Assurance: </w:t>
      </w:r>
      <w:r w:rsidRPr="00767E46">
        <w:rPr>
          <w:rFonts w:eastAsia="Times New Roman"/>
        </w:rPr>
        <w:t>We will implement a three-layer verification mechanism:</w:t>
      </w:r>
    </w:p>
    <w:p w14:paraId="62DE0491" w14:textId="77777777" w:rsidR="00767E46" w:rsidRPr="00767E46" w:rsidRDefault="00767E46" w:rsidP="00767E46">
      <w:pPr>
        <w:pStyle w:val="10"/>
        <w:numPr>
          <w:ilvl w:val="0"/>
          <w:numId w:val="48"/>
        </w:numPr>
        <w:spacing w:after="120"/>
      </w:pPr>
      <w:r w:rsidRPr="00767E46">
        <w:rPr>
          <w:b/>
          <w:bCs/>
        </w:rPr>
        <w:t>Official Sources First:</w:t>
      </w:r>
      <w:r w:rsidRPr="00767E46">
        <w:t> Prioritizing addresses and coordinates from MGTO and Municipal Affairs Bureau.</w:t>
      </w:r>
    </w:p>
    <w:p w14:paraId="7A620E5B" w14:textId="77777777" w:rsidR="00767E46" w:rsidRPr="00767E46" w:rsidRDefault="00767E46" w:rsidP="00767E46">
      <w:pPr>
        <w:pStyle w:val="10"/>
        <w:numPr>
          <w:ilvl w:val="0"/>
          <w:numId w:val="48"/>
        </w:numPr>
        <w:spacing w:after="120"/>
      </w:pPr>
      <w:r w:rsidRPr="00767E46">
        <w:rPr>
          <w:b/>
          <w:bCs/>
        </w:rPr>
        <w:t>Cross-Validation:</w:t>
      </w:r>
      <w:r w:rsidRPr="00767E46">
        <w:t xml:space="preserve"> Cross-referencing Google Maps, OpenStreetMap, and </w:t>
      </w:r>
      <w:proofErr w:type="spellStart"/>
      <w:r w:rsidRPr="00767E46">
        <w:t>Dianping</w:t>
      </w:r>
      <w:proofErr w:type="spellEnd"/>
      <w:r w:rsidRPr="00767E46">
        <w:t>/</w:t>
      </w:r>
      <w:proofErr w:type="spellStart"/>
      <w:r w:rsidRPr="00767E46">
        <w:t>OpenRice</w:t>
      </w:r>
      <w:proofErr w:type="spellEnd"/>
      <w:r w:rsidRPr="00767E46">
        <w:t>; discrepancies resolved by prioritizing official data or on-site verification.</w:t>
      </w:r>
    </w:p>
    <w:p w14:paraId="7C52EDAC" w14:textId="7A48B469" w:rsidR="00767E46" w:rsidRPr="00767E46" w:rsidRDefault="00767E46" w:rsidP="00767E46">
      <w:pPr>
        <w:pStyle w:val="10"/>
        <w:numPr>
          <w:ilvl w:val="0"/>
          <w:numId w:val="48"/>
        </w:numPr>
        <w:spacing w:after="120"/>
      </w:pPr>
      <w:r w:rsidRPr="00767E46">
        <w:rPr>
          <w:b/>
          <w:bCs/>
        </w:rPr>
        <w:t>Manual Spot-Checking:</w:t>
      </w:r>
      <w:r w:rsidRPr="00767E46">
        <w:t> Physically verifying at least 5 representative locations (e.g., Ruins of St. Paul's area, Taipa Village) due to the manageable dataset size of 20 items.</w:t>
      </w:r>
    </w:p>
    <w:p w14:paraId="0DB2BC84" w14:textId="77777777" w:rsidR="006D501D" w:rsidRDefault="006D501D" w:rsidP="006D501D">
      <w:pPr>
        <w:pStyle w:val="10"/>
        <w:rPr>
          <w:rFonts w:eastAsiaTheme="minorEastAsia"/>
        </w:rPr>
      </w:pPr>
      <w:r w:rsidRPr="006D501D">
        <w:rPr>
          <w:rFonts w:eastAsia="Times New Roman"/>
        </w:rPr>
        <w:t>The deliverable for this phase will be a structured dataset (JavaScript array of objects, later imported into a database) with all compiled food information</w:t>
      </w:r>
      <w:r w:rsidR="00B74AB9" w:rsidRPr="0861F4A0">
        <w:rPr>
          <w:rFonts w:eastAsia="Times New Roman"/>
        </w:rPr>
        <w:t>.</w:t>
      </w:r>
    </w:p>
    <w:p w14:paraId="2FA62AC4" w14:textId="46177A11" w:rsidR="006D501D" w:rsidRPr="006D501D" w:rsidRDefault="006D501D" w:rsidP="006D501D">
      <w:pPr>
        <w:pStyle w:val="10"/>
        <w:rPr>
          <w:rFonts w:eastAsiaTheme="minorEastAsia"/>
        </w:rPr>
      </w:pPr>
      <w:r w:rsidRPr="006D501D">
        <w:rPr>
          <w:rFonts w:eastAsiaTheme="minorEastAsia"/>
          <w:b/>
          <w:bCs/>
        </w:rPr>
        <w:t>Data Update &amp; Maintenance Strategy:</w:t>
      </w:r>
    </w:p>
    <w:p w14:paraId="14C36BFC" w14:textId="77777777" w:rsidR="006D501D" w:rsidRPr="006D501D" w:rsidRDefault="006D501D" w:rsidP="006D501D">
      <w:pPr>
        <w:pStyle w:val="10"/>
        <w:numPr>
          <w:ilvl w:val="0"/>
          <w:numId w:val="49"/>
        </w:numPr>
        <w:spacing w:after="120"/>
        <w:rPr>
          <w:rFonts w:eastAsiaTheme="minorEastAsia"/>
        </w:rPr>
      </w:pPr>
      <w:r w:rsidRPr="006D501D">
        <w:rPr>
          <w:rFonts w:eastAsiaTheme="minorEastAsia"/>
          <w:b/>
          <w:bCs/>
        </w:rPr>
        <w:t>At submission:</w:t>
      </w:r>
      <w:r w:rsidRPr="006D501D">
        <w:rPr>
          <w:rFonts w:eastAsiaTheme="minorEastAsia"/>
        </w:rPr>
        <w:t> All venue statuses will be manually verified (via phone, Google Maps status, or on-site check) before final submission.</w:t>
      </w:r>
    </w:p>
    <w:p w14:paraId="281260AA" w14:textId="77777777" w:rsidR="006D501D" w:rsidRPr="006D501D" w:rsidRDefault="006D501D" w:rsidP="006D501D">
      <w:pPr>
        <w:pStyle w:val="10"/>
        <w:numPr>
          <w:ilvl w:val="0"/>
          <w:numId w:val="49"/>
        </w:numPr>
        <w:spacing w:after="120"/>
        <w:rPr>
          <w:rFonts w:eastAsiaTheme="minorEastAsia"/>
        </w:rPr>
      </w:pPr>
      <w:r w:rsidRPr="006D501D">
        <w:rPr>
          <w:rFonts w:eastAsiaTheme="minorEastAsia"/>
          <w:b/>
          <w:bCs/>
        </w:rPr>
        <w:t>Feedback mechanism:</w:t>
      </w:r>
      <w:r w:rsidRPr="006D501D">
        <w:rPr>
          <w:rFonts w:eastAsiaTheme="minorEastAsia"/>
        </w:rPr>
        <w:t> A 'Report Location Issue' button in the Dashboard allows users to report closed venues or suggest new locations.</w:t>
      </w:r>
    </w:p>
    <w:p w14:paraId="6413237C" w14:textId="77777777" w:rsidR="006D501D" w:rsidRPr="006D501D" w:rsidRDefault="006D501D" w:rsidP="006D501D">
      <w:pPr>
        <w:pStyle w:val="10"/>
        <w:numPr>
          <w:ilvl w:val="0"/>
          <w:numId w:val="49"/>
        </w:numPr>
        <w:spacing w:after="120"/>
        <w:rPr>
          <w:rFonts w:eastAsiaTheme="minorEastAsia"/>
        </w:rPr>
      </w:pPr>
      <w:r w:rsidRPr="006D501D">
        <w:rPr>
          <w:rFonts w:eastAsiaTheme="minorEastAsia"/>
          <w:b/>
          <w:bCs/>
        </w:rPr>
        <w:t>Admin panel (internal):</w:t>
      </w:r>
      <w:r w:rsidRPr="006D501D">
        <w:rPr>
          <w:rFonts w:eastAsiaTheme="minorEastAsia"/>
        </w:rPr>
        <w:t> A simple administrative interface for team members to mark venues as 'closed' or update status without code changes.</w:t>
      </w:r>
    </w:p>
    <w:p w14:paraId="4D45420F" w14:textId="77777777" w:rsidR="006D501D" w:rsidRPr="006D501D" w:rsidRDefault="006D501D" w:rsidP="006D501D">
      <w:pPr>
        <w:pStyle w:val="10"/>
        <w:numPr>
          <w:ilvl w:val="0"/>
          <w:numId w:val="49"/>
        </w:numPr>
        <w:spacing w:after="120"/>
        <w:rPr>
          <w:rFonts w:eastAsiaTheme="minorEastAsia"/>
        </w:rPr>
      </w:pPr>
      <w:r w:rsidRPr="006D501D">
        <w:rPr>
          <w:rFonts w:eastAsiaTheme="minorEastAsia"/>
          <w:b/>
          <w:bCs/>
        </w:rPr>
        <w:t>Data freshness label:</w:t>
      </w:r>
      <w:r w:rsidRPr="006D501D">
        <w:rPr>
          <w:rFonts w:eastAsiaTheme="minorEastAsia"/>
        </w:rPr>
        <w:t> Each food card will display the date when information was last verified, with a disclaimer to check official sources.</w:t>
      </w:r>
    </w:p>
    <w:p w14:paraId="3219E4EF" w14:textId="4AF54F36" w:rsidR="006D501D" w:rsidRPr="006D501D" w:rsidRDefault="006D501D" w:rsidP="006D501D">
      <w:pPr>
        <w:pStyle w:val="10"/>
        <w:numPr>
          <w:ilvl w:val="0"/>
          <w:numId w:val="49"/>
        </w:numPr>
        <w:rPr>
          <w:rFonts w:eastAsiaTheme="minorEastAsia"/>
        </w:rPr>
      </w:pPr>
      <w:r w:rsidRPr="006D501D">
        <w:rPr>
          <w:rFonts w:eastAsiaTheme="minorEastAsia"/>
          <w:b/>
          <w:bCs/>
        </w:rPr>
        <w:t>Future extension:</w:t>
      </w:r>
      <w:r w:rsidRPr="006D501D">
        <w:rPr>
          <w:rFonts w:eastAsiaTheme="minorEastAsia"/>
        </w:rPr>
        <w:t> For long-term maintenance, we may integrate Google Places API for automatic periodic synchronization.</w:t>
      </w:r>
    </w:p>
    <w:p w14:paraId="262DC943" w14:textId="77777777" w:rsidR="006950B2" w:rsidRPr="00DC3F7D" w:rsidRDefault="00B74AB9" w:rsidP="000A2674">
      <w:pPr>
        <w:pStyle w:val="3"/>
        <w:rPr>
          <w:rFonts w:eastAsia="Times New Roman"/>
        </w:rPr>
      </w:pPr>
      <w:r w:rsidRPr="0861F4A0">
        <w:rPr>
          <w:rFonts w:eastAsia="Times New Roman"/>
        </w:rPr>
        <w:lastRenderedPageBreak/>
        <w:t>Phase 2: Wireframing and Design (Days 2–3)</w:t>
      </w:r>
    </w:p>
    <w:p w14:paraId="1DF28A13" w14:textId="77777777" w:rsidR="00A173B5" w:rsidRPr="00DC3F7D" w:rsidRDefault="00B74AB9" w:rsidP="00A173B5">
      <w:pPr>
        <w:pStyle w:val="10"/>
        <w:rPr>
          <w:rFonts w:eastAsia="Times New Roman"/>
        </w:rPr>
      </w:pPr>
      <w:r w:rsidRPr="0861F4A0">
        <w:rPr>
          <w:rFonts w:eastAsia="Times New Roman"/>
        </w:rPr>
        <w:t>We will sketch the layout of the main webpage</w:t>
      </w:r>
      <w:r w:rsidR="00676888" w:rsidRPr="0861F4A0">
        <w:rPr>
          <w:rFonts w:eastAsia="Times New Roman"/>
        </w:rPr>
        <w:t xml:space="preserve"> and the user dashboard</w:t>
      </w:r>
      <w:r w:rsidRPr="0861F4A0">
        <w:rPr>
          <w:rFonts w:eastAsia="Times New Roman"/>
        </w:rPr>
        <w:t xml:space="preserve">. Based on responsive design principles from Google (2024), we will plan a mobile-first approach that scales up gracefully to tablet and desktop views. </w:t>
      </w:r>
      <w:r w:rsidR="00A173B5" w:rsidRPr="0861F4A0">
        <w:rPr>
          <w:rFonts w:eastAsia="Times New Roman"/>
        </w:rPr>
        <w:t>The sketch will include:</w:t>
      </w:r>
    </w:p>
    <w:p w14:paraId="7CA7ACA7" w14:textId="583D1E58" w:rsidR="00A173B5" w:rsidRPr="00DC3F7D" w:rsidRDefault="00A173B5" w:rsidP="004470CB">
      <w:pPr>
        <w:pStyle w:val="a1"/>
        <w:rPr>
          <w:rFonts w:eastAsia="Times New Roman"/>
        </w:rPr>
      </w:pPr>
      <w:r w:rsidRPr="0861F4A0">
        <w:rPr>
          <w:rFonts w:eastAsia="Times New Roman"/>
        </w:rPr>
        <w:t>Main page: header (with login/registration links and user status), category filter buttons, search bar, food card grid, embedded map area.</w:t>
      </w:r>
    </w:p>
    <w:p w14:paraId="13FC99CF" w14:textId="41F60DB9" w:rsidR="00B74AB9" w:rsidRPr="00DC3F7D" w:rsidRDefault="00A173B5" w:rsidP="004470CB">
      <w:pPr>
        <w:pStyle w:val="a1"/>
        <w:rPr>
          <w:rFonts w:eastAsia="Times New Roman"/>
        </w:rPr>
      </w:pPr>
      <w:r w:rsidRPr="0861F4A0">
        <w:rPr>
          <w:rFonts w:eastAsia="Times New Roman"/>
        </w:rPr>
        <w:t>User Dashboard: a dedicated page/section where logged-in users can view their search history</w:t>
      </w:r>
      <w:r w:rsidR="00160A17" w:rsidRPr="0861F4A0">
        <w:rPr>
          <w:rFonts w:eastAsia="Times New Roman"/>
        </w:rPr>
        <w:t xml:space="preserve"> </w:t>
      </w:r>
      <w:r w:rsidR="00A56A91" w:rsidRPr="0861F4A0">
        <w:rPr>
          <w:rFonts w:eastAsia="Times New Roman"/>
        </w:rPr>
        <w:t>and browsing history</w:t>
      </w:r>
      <w:r w:rsidRPr="0861F4A0">
        <w:rPr>
          <w:rFonts w:eastAsia="Times New Roman"/>
        </w:rPr>
        <w:t>.</w:t>
      </w:r>
    </w:p>
    <w:p w14:paraId="44A325CA" w14:textId="77777777" w:rsidR="00576D5B" w:rsidRPr="00DC3F7D" w:rsidRDefault="00576D5B" w:rsidP="00576D5B">
      <w:pPr>
        <w:pStyle w:val="3"/>
        <w:rPr>
          <w:rFonts w:eastAsia="Times New Roman"/>
        </w:rPr>
      </w:pPr>
      <w:r w:rsidRPr="0861F4A0">
        <w:rPr>
          <w:rFonts w:eastAsia="Times New Roman"/>
        </w:rPr>
        <w:t>Phase 3: User Authentication System (Days 4–7)</w:t>
      </w:r>
    </w:p>
    <w:p w14:paraId="41ED886E" w14:textId="77777777" w:rsidR="00576D5B" w:rsidRPr="00DC3F7D" w:rsidRDefault="00576D5B" w:rsidP="00576D5B">
      <w:pPr>
        <w:pStyle w:val="10"/>
        <w:rPr>
          <w:rFonts w:eastAsia="Times New Roman"/>
        </w:rPr>
      </w:pPr>
      <w:r w:rsidRPr="0861F4A0">
        <w:rPr>
          <w:rFonts w:eastAsia="Times New Roman"/>
        </w:rPr>
        <w:t>We will implement a complete user authentication system using PHP:</w:t>
      </w:r>
    </w:p>
    <w:p w14:paraId="5097B9D4" w14:textId="2F2A9CEC" w:rsidR="00576D5B" w:rsidRPr="00DC3F7D" w:rsidRDefault="00576D5B" w:rsidP="004470CB">
      <w:pPr>
        <w:pStyle w:val="a1"/>
        <w:rPr>
          <w:rFonts w:eastAsia="Times New Roman"/>
        </w:rPr>
      </w:pPr>
      <w:r w:rsidRPr="0861F4A0">
        <w:rPr>
          <w:rFonts w:eastAsia="Times New Roman"/>
        </w:rPr>
        <w:t>User signup with email verification (sending a unique link via PHP mail)</w:t>
      </w:r>
      <w:r w:rsidR="009640EF">
        <w:rPr>
          <w:rFonts w:eastAsia="Times New Roman"/>
        </w:rPr>
        <w:t>.</w:t>
      </w:r>
    </w:p>
    <w:p w14:paraId="67C0D9FF" w14:textId="10D2D5CA" w:rsidR="00576D5B" w:rsidRPr="00DC3F7D" w:rsidRDefault="00576D5B" w:rsidP="004470CB">
      <w:pPr>
        <w:pStyle w:val="a1"/>
        <w:rPr>
          <w:rFonts w:eastAsia="Times New Roman"/>
        </w:rPr>
      </w:pPr>
      <w:r w:rsidRPr="0861F4A0">
        <w:rPr>
          <w:rFonts w:eastAsia="Times New Roman"/>
        </w:rPr>
        <w:t xml:space="preserve">User login with session management and password verification (using PHP's </w:t>
      </w:r>
      <w:proofErr w:type="spellStart"/>
      <w:r w:rsidRPr="0861F4A0">
        <w:rPr>
          <w:rFonts w:eastAsia="Times New Roman"/>
        </w:rPr>
        <w:t>password_</w:t>
      </w:r>
      <w:proofErr w:type="gramStart"/>
      <w:r w:rsidRPr="0861F4A0">
        <w:rPr>
          <w:rFonts w:eastAsia="Times New Roman"/>
        </w:rPr>
        <w:t>hash</w:t>
      </w:r>
      <w:proofErr w:type="spellEnd"/>
      <w:r w:rsidRPr="0861F4A0">
        <w:rPr>
          <w:rFonts w:eastAsia="Times New Roman"/>
        </w:rPr>
        <w:t>(</w:t>
      </w:r>
      <w:proofErr w:type="gramEnd"/>
      <w:r w:rsidRPr="0861F4A0">
        <w:rPr>
          <w:rFonts w:eastAsia="Times New Roman"/>
        </w:rPr>
        <w:t xml:space="preserve">) and </w:t>
      </w:r>
      <w:proofErr w:type="spellStart"/>
      <w:r w:rsidRPr="0861F4A0">
        <w:rPr>
          <w:rFonts w:eastAsia="Times New Roman"/>
        </w:rPr>
        <w:t>password_</w:t>
      </w:r>
      <w:proofErr w:type="gramStart"/>
      <w:r w:rsidRPr="0861F4A0">
        <w:rPr>
          <w:rFonts w:eastAsia="Times New Roman"/>
        </w:rPr>
        <w:t>verify</w:t>
      </w:r>
      <w:proofErr w:type="spellEnd"/>
      <w:r w:rsidRPr="0861F4A0">
        <w:rPr>
          <w:rFonts w:eastAsia="Times New Roman"/>
        </w:rPr>
        <w:t>(</w:t>
      </w:r>
      <w:proofErr w:type="gramEnd"/>
      <w:r w:rsidRPr="0861F4A0">
        <w:rPr>
          <w:rFonts w:eastAsia="Times New Roman"/>
        </w:rPr>
        <w:t>))</w:t>
      </w:r>
      <w:r w:rsidR="009640EF">
        <w:rPr>
          <w:rFonts w:eastAsia="Times New Roman"/>
        </w:rPr>
        <w:t>.</w:t>
      </w:r>
    </w:p>
    <w:p w14:paraId="3DC44F7F" w14:textId="765572D0" w:rsidR="009640EF" w:rsidRPr="009640EF" w:rsidRDefault="00576D5B" w:rsidP="004470CB">
      <w:pPr>
        <w:pStyle w:val="a1"/>
        <w:rPr>
          <w:rFonts w:eastAsia="Times New Roman"/>
        </w:rPr>
      </w:pPr>
      <w:r w:rsidRPr="0861F4A0">
        <w:rPr>
          <w:rFonts w:eastAsia="Times New Roman"/>
        </w:rPr>
        <w:t>Password reset flow (forgot password → email reset link → set new password)</w:t>
      </w:r>
      <w:r w:rsidR="009640EF">
        <w:t>.</w:t>
      </w:r>
    </w:p>
    <w:p w14:paraId="6C77FFA0" w14:textId="4722814F" w:rsidR="00576D5B" w:rsidRPr="00DC3F7D" w:rsidRDefault="009640EF" w:rsidP="004470CB">
      <w:pPr>
        <w:pStyle w:val="a1"/>
        <w:rPr>
          <w:rFonts w:eastAsia="Times New Roman"/>
        </w:rPr>
      </w:pPr>
      <w:r w:rsidRPr="009640EF">
        <w:rPr>
          <w:rFonts w:eastAsia="Times New Roman"/>
        </w:rPr>
        <w:t>CSRF protection across both SSR form submissions and AJAX API calls</w:t>
      </w:r>
      <w:r>
        <w:rPr>
          <w:rFonts w:eastAsia="Times New Roman"/>
        </w:rPr>
        <w:t>.</w:t>
      </w:r>
    </w:p>
    <w:p w14:paraId="52967DDB" w14:textId="459187BC" w:rsidR="00576D5B" w:rsidRPr="00DC3F7D" w:rsidRDefault="00576D5B" w:rsidP="00576D5B">
      <w:pPr>
        <w:pStyle w:val="10"/>
        <w:rPr>
          <w:rFonts w:eastAsia="Times New Roman"/>
        </w:rPr>
      </w:pPr>
      <w:r w:rsidRPr="0861F4A0">
        <w:rPr>
          <w:rFonts w:eastAsia="Times New Roman"/>
        </w:rPr>
        <w:t xml:space="preserve">A simple database (MySQL or SQLite) will store user accounts with fields: id, username, email, hashed password, </w:t>
      </w:r>
      <w:proofErr w:type="spellStart"/>
      <w:r w:rsidRPr="0861F4A0">
        <w:rPr>
          <w:rFonts w:eastAsia="Times New Roman"/>
        </w:rPr>
        <w:t>email_verified</w:t>
      </w:r>
      <w:proofErr w:type="spellEnd"/>
      <w:r w:rsidRPr="0861F4A0">
        <w:rPr>
          <w:rFonts w:eastAsia="Times New Roman"/>
        </w:rPr>
        <w:t xml:space="preserve"> flag, verification token, reset token, and reset token expiry.</w:t>
      </w:r>
    </w:p>
    <w:p w14:paraId="403A5E10" w14:textId="51172F3E" w:rsidR="004470CB" w:rsidRPr="00703909" w:rsidRDefault="00576D5B" w:rsidP="00703909">
      <w:pPr>
        <w:pStyle w:val="10"/>
        <w:rPr>
          <w:rFonts w:eastAsia="Times New Roman"/>
        </w:rPr>
      </w:pPr>
      <w:r w:rsidRPr="0861F4A0">
        <w:rPr>
          <w:rFonts w:eastAsia="Times New Roman"/>
          <w:b/>
        </w:rPr>
        <w:t xml:space="preserve">Week 1 Deliverable: </w:t>
      </w:r>
      <w:r w:rsidRPr="0861F4A0">
        <w:rPr>
          <w:rFonts w:eastAsia="Times New Roman"/>
        </w:rPr>
        <w:t>W</w:t>
      </w:r>
      <w:r w:rsidR="00C80F3B" w:rsidRPr="00C80F3B">
        <w:rPr>
          <w:rFonts w:eastAsia="Times New Roman"/>
        </w:rPr>
        <w:t>orking user authentication system (signup/email verification/login/password reset) with SQLite database schema (core relational tables with foreign keys and cascading deletes)</w:t>
      </w:r>
      <w:r w:rsidR="009640EF" w:rsidRPr="009640EF">
        <w:rPr>
          <w:rFonts w:eastAsia="Times New Roman"/>
        </w:rPr>
        <w:t>.</w:t>
      </w:r>
    </w:p>
    <w:p w14:paraId="21753B75" w14:textId="77777777" w:rsidR="009640EF" w:rsidRDefault="009640EF">
      <w:pPr>
        <w:spacing w:line="240" w:lineRule="auto"/>
        <w:jc w:val="left"/>
        <w:rPr>
          <w:b/>
          <w:bCs/>
          <w:color w:val="auto"/>
        </w:rPr>
      </w:pPr>
      <w:r>
        <w:br w:type="page"/>
      </w:r>
    </w:p>
    <w:p w14:paraId="036A12E5" w14:textId="3E9CD3C6" w:rsidR="00B74AB9" w:rsidRPr="00B93005" w:rsidRDefault="00B74AB9" w:rsidP="00B93005">
      <w:pPr>
        <w:pStyle w:val="2"/>
        <w:rPr>
          <w:rFonts w:eastAsia="Times New Roman"/>
        </w:rPr>
      </w:pPr>
      <w:r w:rsidRPr="00B93005">
        <w:rPr>
          <w:rFonts w:eastAsia="Times New Roman"/>
        </w:rPr>
        <w:lastRenderedPageBreak/>
        <w:t>Week 2 – Front-End &amp; Core Features</w:t>
      </w:r>
    </w:p>
    <w:p w14:paraId="7055CD72" w14:textId="1CE5A54E" w:rsidR="00A36F30" w:rsidRPr="00DC3F7D" w:rsidRDefault="00A36F30" w:rsidP="000A2674">
      <w:pPr>
        <w:pStyle w:val="3"/>
        <w:rPr>
          <w:rFonts w:eastAsia="Times New Roman"/>
        </w:rPr>
      </w:pPr>
      <w:r w:rsidRPr="0861F4A0">
        <w:rPr>
          <w:rFonts w:eastAsia="Times New Roman"/>
        </w:rPr>
        <w:t xml:space="preserve">Phase </w:t>
      </w:r>
      <w:r w:rsidR="00B93853" w:rsidRPr="0861F4A0">
        <w:rPr>
          <w:rFonts w:eastAsia="Times New Roman"/>
        </w:rPr>
        <w:t>4</w:t>
      </w:r>
      <w:r w:rsidRPr="0861F4A0">
        <w:rPr>
          <w:rFonts w:eastAsia="Times New Roman"/>
        </w:rPr>
        <w:t>: HTML and CSS Structure Implementation (Days 8–10)</w:t>
      </w:r>
    </w:p>
    <w:p w14:paraId="6B3D5143" w14:textId="0B1D4DFB" w:rsidR="00A36F30" w:rsidRPr="00DC3F7D" w:rsidRDefault="00A36F30" w:rsidP="00A0051E">
      <w:pPr>
        <w:pStyle w:val="10"/>
        <w:rPr>
          <w:rFonts w:eastAsia="Times New Roman"/>
        </w:rPr>
      </w:pPr>
      <w:r w:rsidRPr="0861F4A0">
        <w:rPr>
          <w:rFonts w:eastAsia="Times New Roman"/>
        </w:rPr>
        <w:t xml:space="preserve">We will write the basic HTML structure and implement the core styling. Following W3Schools' (2024) best practices for semantic HTML and modern CSS layouts, we will create the responsive grid system for the food cards using Flexbox and CSS Grid, style the interactive filter buttons and search bar, and reserve a container for the map integration. </w:t>
      </w:r>
      <w:r w:rsidR="00C77ED1" w:rsidRPr="00C77ED1">
        <w:rPr>
          <w:rFonts w:eastAsia="Times New Roman"/>
        </w:rPr>
        <w:t>Our CSS follows a design-token system inspired by Macau's visual identity — Portuguese street-name tile aesthetics with Chinese red, Portuguese green, and egg tart gold as our core palette.</w:t>
      </w:r>
      <w:r w:rsidR="00C77ED1">
        <w:rPr>
          <w:rFonts w:eastAsia="Times New Roman"/>
        </w:rPr>
        <w:t xml:space="preserve"> </w:t>
      </w:r>
      <w:r w:rsidRPr="0861F4A0">
        <w:rPr>
          <w:rFonts w:eastAsia="Times New Roman"/>
        </w:rPr>
        <w:t>The deliverables will be the foundational index.html and style.css files.</w:t>
      </w:r>
    </w:p>
    <w:p w14:paraId="2A637585" w14:textId="6BE7328C" w:rsidR="00A36F30" w:rsidRPr="00DC3F7D" w:rsidRDefault="00A36F30" w:rsidP="000A2674">
      <w:pPr>
        <w:pStyle w:val="3"/>
        <w:rPr>
          <w:rFonts w:eastAsia="Times New Roman"/>
        </w:rPr>
      </w:pPr>
      <w:r w:rsidRPr="0861F4A0">
        <w:rPr>
          <w:rFonts w:eastAsia="Times New Roman"/>
        </w:rPr>
        <w:t xml:space="preserve">Phase </w:t>
      </w:r>
      <w:r w:rsidR="00B93853" w:rsidRPr="0861F4A0">
        <w:rPr>
          <w:rFonts w:eastAsia="Times New Roman"/>
        </w:rPr>
        <w:t>5</w:t>
      </w:r>
      <w:r w:rsidRPr="0861F4A0">
        <w:rPr>
          <w:rFonts w:eastAsia="Times New Roman"/>
        </w:rPr>
        <w:t>: JavaScript Development – Rendering &amp; Filtering (Days 10–12)</w:t>
      </w:r>
    </w:p>
    <w:p w14:paraId="5376DCF6" w14:textId="073FA42F" w:rsidR="00A36F30" w:rsidRPr="00DC3F7D" w:rsidRDefault="00A36F30" w:rsidP="00A0051E">
      <w:pPr>
        <w:pStyle w:val="10"/>
        <w:rPr>
          <w:rFonts w:eastAsia="Times New Roman"/>
        </w:rPr>
      </w:pPr>
      <w:r w:rsidRPr="0861F4A0">
        <w:rPr>
          <w:rFonts w:eastAsia="Times New Roman"/>
        </w:rPr>
        <w:t xml:space="preserve">We will create the JavaScript dataset (or fetch from a JSON file/API) containing all food data and write the functions dynamically rendering HTML cards in the grid. As explained in </w:t>
      </w:r>
      <w:proofErr w:type="spellStart"/>
      <w:r w:rsidRPr="0861F4A0">
        <w:rPr>
          <w:rFonts w:eastAsia="Times New Roman"/>
        </w:rPr>
        <w:t>Haverbeke</w:t>
      </w:r>
      <w:proofErr w:type="spellEnd"/>
      <w:r w:rsidRPr="0861F4A0">
        <w:rPr>
          <w:rFonts w:eastAsia="Times New Roman"/>
        </w:rPr>
        <w:t xml:space="preserve"> (2024), using array methods like </w:t>
      </w:r>
      <w:proofErr w:type="gramStart"/>
      <w:r w:rsidRPr="0861F4A0">
        <w:rPr>
          <w:rFonts w:eastAsia="Times New Roman"/>
        </w:rPr>
        <w:t>filter(</w:t>
      </w:r>
      <w:proofErr w:type="gramEnd"/>
      <w:r w:rsidRPr="0861F4A0">
        <w:rPr>
          <w:rFonts w:eastAsia="Times New Roman"/>
        </w:rPr>
        <w:t xml:space="preserve">) and </w:t>
      </w:r>
      <w:proofErr w:type="gramStart"/>
      <w:r w:rsidRPr="0861F4A0">
        <w:rPr>
          <w:rFonts w:eastAsia="Times New Roman"/>
        </w:rPr>
        <w:t>map(</w:t>
      </w:r>
      <w:proofErr w:type="gramEnd"/>
      <w:r w:rsidRPr="0861F4A0">
        <w:rPr>
          <w:rFonts w:eastAsia="Times New Roman"/>
        </w:rPr>
        <w:t>) will enable efficient data manipulation. We will implement category filter logic so that clicking a category button instantly shows only food items belonging to that category, with a "Show All" button restoring the complete list.</w:t>
      </w:r>
      <w:r w:rsidR="00C77ED1">
        <w:rPr>
          <w:rFonts w:eastAsia="Times New Roman"/>
        </w:rPr>
        <w:t xml:space="preserve"> </w:t>
      </w:r>
      <w:r w:rsidR="00C77ED1" w:rsidRPr="00C77ED1">
        <w:rPr>
          <w:rFonts w:eastAsia="Times New Roman"/>
        </w:rPr>
        <w:t>We will also build the restaurant catalog with service modes (All / Must-Eat / High-Rated / Nearby).</w:t>
      </w:r>
    </w:p>
    <w:p w14:paraId="1207B3D8" w14:textId="338D7D03" w:rsidR="00A36F30" w:rsidRPr="00DC3F7D" w:rsidRDefault="00A36F30" w:rsidP="000A2674">
      <w:pPr>
        <w:pStyle w:val="3"/>
        <w:rPr>
          <w:rFonts w:eastAsia="Times New Roman"/>
        </w:rPr>
      </w:pPr>
      <w:r w:rsidRPr="0861F4A0">
        <w:rPr>
          <w:rFonts w:eastAsia="Times New Roman"/>
        </w:rPr>
        <w:t xml:space="preserve">Phase </w:t>
      </w:r>
      <w:r w:rsidR="00B93853" w:rsidRPr="0861F4A0">
        <w:rPr>
          <w:rFonts w:eastAsia="Times New Roman"/>
        </w:rPr>
        <w:t>6</w:t>
      </w:r>
      <w:r w:rsidRPr="0861F4A0">
        <w:rPr>
          <w:rFonts w:eastAsia="Times New Roman"/>
        </w:rPr>
        <w:t>: Search Feature Implementation (Days 12–14)</w:t>
      </w:r>
    </w:p>
    <w:p w14:paraId="0E258166" w14:textId="77777777" w:rsidR="00C77ED1" w:rsidRDefault="00A36F30" w:rsidP="00C77ED1">
      <w:pPr>
        <w:pStyle w:val="10"/>
        <w:rPr>
          <w:rFonts w:eastAsia="Times New Roman"/>
        </w:rPr>
      </w:pPr>
      <w:r w:rsidRPr="0861F4A0">
        <w:rPr>
          <w:rFonts w:eastAsia="Times New Roman"/>
        </w:rPr>
        <w:t>We</w:t>
      </w:r>
      <w:r w:rsidR="00153819" w:rsidRPr="0861F4A0">
        <w:rPr>
          <w:rFonts w:eastAsia="Times New Roman"/>
        </w:rPr>
        <w:t xml:space="preserve"> will implement a search bar that allows users to search for food items by name, category, or location. Search results will dynamically update the food card grid using JavaScript-based filtering. </w:t>
      </w:r>
    </w:p>
    <w:p w14:paraId="3996A6A4" w14:textId="21B4817A" w:rsidR="00C77ED1" w:rsidRPr="00C77ED1" w:rsidRDefault="00C77ED1" w:rsidP="00C77ED1">
      <w:pPr>
        <w:pStyle w:val="10"/>
        <w:rPr>
          <w:rFonts w:eastAsia="Times New Roman"/>
          <w:b/>
          <w:bCs/>
        </w:rPr>
      </w:pPr>
      <w:r w:rsidRPr="00C77ED1">
        <w:rPr>
          <w:rFonts w:eastAsia="Times New Roman"/>
          <w:b/>
          <w:bCs/>
        </w:rPr>
        <w:t>Favorites System:</w:t>
      </w:r>
    </w:p>
    <w:p w14:paraId="6383BB1E" w14:textId="07FDF7C7" w:rsidR="00C77ED1" w:rsidRPr="00C77ED1" w:rsidRDefault="00C77ED1" w:rsidP="00C77ED1">
      <w:pPr>
        <w:pStyle w:val="10"/>
        <w:numPr>
          <w:ilvl w:val="0"/>
          <w:numId w:val="46"/>
        </w:numPr>
        <w:spacing w:after="120"/>
      </w:pPr>
      <w:r w:rsidRPr="00C77ED1">
        <w:t>Users can save dishes to a personal favorites collection.</w:t>
      </w:r>
    </w:p>
    <w:p w14:paraId="4FAE4A0F" w14:textId="676F93F6" w:rsidR="00C77ED1" w:rsidRPr="00C77ED1" w:rsidRDefault="00C77ED1" w:rsidP="00C77ED1">
      <w:pPr>
        <w:pStyle w:val="10"/>
        <w:numPr>
          <w:ilvl w:val="0"/>
          <w:numId w:val="46"/>
        </w:numPr>
        <w:spacing w:after="120"/>
      </w:pPr>
      <w:r w:rsidRPr="00C77ED1">
        <w:t xml:space="preserve">Guest users save favorites to </w:t>
      </w:r>
      <w:proofErr w:type="spellStart"/>
      <w:proofErr w:type="gramStart"/>
      <w:r w:rsidRPr="00C77ED1">
        <w:t>localStorage</w:t>
      </w:r>
      <w:proofErr w:type="spellEnd"/>
      <w:proofErr w:type="gramEnd"/>
      <w:r w:rsidRPr="00C77ED1">
        <w:t>.</w:t>
      </w:r>
    </w:p>
    <w:p w14:paraId="7E25C964" w14:textId="5C1771D2" w:rsidR="00767E46" w:rsidRPr="00C77ED1" w:rsidRDefault="00C77ED1" w:rsidP="00C77ED1">
      <w:pPr>
        <w:pStyle w:val="10"/>
        <w:numPr>
          <w:ilvl w:val="0"/>
          <w:numId w:val="46"/>
        </w:numPr>
        <w:spacing w:after="120"/>
      </w:pPr>
      <w:r w:rsidRPr="00C77ED1">
        <w:t>Upon login, favorites sync to the server with deduplication using INSERT OR IGNORE semantics with a unique constraint on (</w:t>
      </w:r>
      <w:proofErr w:type="spellStart"/>
      <w:r w:rsidRPr="00C77ED1">
        <w:t>user_id</w:t>
      </w:r>
      <w:proofErr w:type="spellEnd"/>
      <w:r w:rsidRPr="00C77ED1">
        <w:t xml:space="preserve">, </w:t>
      </w:r>
      <w:proofErr w:type="spellStart"/>
      <w:r w:rsidRPr="00C77ED1">
        <w:t>food_id</w:t>
      </w:r>
      <w:proofErr w:type="spellEnd"/>
      <w:r w:rsidRPr="00C77ED1">
        <w:t>).</w:t>
      </w:r>
    </w:p>
    <w:p w14:paraId="58120D43" w14:textId="77777777" w:rsidR="00486E33" w:rsidRDefault="00486E33">
      <w:pPr>
        <w:spacing w:line="240" w:lineRule="auto"/>
        <w:jc w:val="left"/>
        <w:rPr>
          <w:b/>
          <w:bCs/>
        </w:rPr>
      </w:pPr>
      <w:r>
        <w:rPr>
          <w:b/>
          <w:bCs/>
        </w:rPr>
        <w:br w:type="page"/>
      </w:r>
    </w:p>
    <w:p w14:paraId="75061967" w14:textId="59D4E996" w:rsidR="00451B31" w:rsidRPr="00767E46" w:rsidRDefault="00451B31" w:rsidP="00767E46">
      <w:pPr>
        <w:pStyle w:val="10"/>
        <w:rPr>
          <w:rFonts w:eastAsia="Times New Roman"/>
        </w:rPr>
      </w:pPr>
      <w:r w:rsidRPr="00767E46">
        <w:rPr>
          <w:rFonts w:eastAsia="Times New Roman"/>
          <w:b/>
          <w:bCs/>
        </w:rPr>
        <w:lastRenderedPageBreak/>
        <w:t>Guest User Search &amp; Browsing History Handling:</w:t>
      </w:r>
    </w:p>
    <w:p w14:paraId="060987C5" w14:textId="48E5EE72" w:rsidR="00451B31" w:rsidRPr="00451B31" w:rsidRDefault="00451B31" w:rsidP="0038534E">
      <w:pPr>
        <w:pStyle w:val="10"/>
        <w:numPr>
          <w:ilvl w:val="0"/>
          <w:numId w:val="46"/>
        </w:numPr>
        <w:spacing w:after="120"/>
      </w:pPr>
      <w:r w:rsidRPr="00451B31">
        <w:rPr>
          <w:b/>
          <w:bCs/>
        </w:rPr>
        <w:t>For guest (non-logged-in) users:</w:t>
      </w:r>
      <w:r w:rsidRPr="00451B31">
        <w:t xml:space="preserve"> Search queries and browsing history will be stored temporarily in browser </w:t>
      </w:r>
      <w:proofErr w:type="spellStart"/>
      <w:r w:rsidRPr="00451B31">
        <w:t>LocalStorage</w:t>
      </w:r>
      <w:proofErr w:type="spellEnd"/>
      <w:r w:rsidRPr="00451B31">
        <w:t xml:space="preserve">. Data remains on the </w:t>
      </w:r>
      <w:r w:rsidR="00452D67" w:rsidRPr="00451B31">
        <w:t>client’s</w:t>
      </w:r>
      <w:r w:rsidRPr="00451B31">
        <w:t xml:space="preserve"> side and is not written to the backend database.</w:t>
      </w:r>
    </w:p>
    <w:p w14:paraId="36AA5414" w14:textId="48D6D910" w:rsidR="00451B31" w:rsidRPr="00451B31" w:rsidRDefault="00451B31" w:rsidP="0038534E">
      <w:pPr>
        <w:pStyle w:val="10"/>
        <w:numPr>
          <w:ilvl w:val="0"/>
          <w:numId w:val="46"/>
        </w:numPr>
        <w:spacing w:after="120"/>
      </w:pPr>
      <w:r w:rsidRPr="00451B31">
        <w:rPr>
          <w:b/>
          <w:bCs/>
        </w:rPr>
        <w:t>Upon login:</w:t>
      </w:r>
      <w:r w:rsidRPr="00451B31">
        <w:t> </w:t>
      </w:r>
      <w:r w:rsidR="00452D67" w:rsidRPr="00452D67">
        <w:t>The system automatically syncs to guest favorites after login</w:t>
      </w:r>
      <w:r w:rsidRPr="00451B31">
        <w:t>.</w:t>
      </w:r>
    </w:p>
    <w:p w14:paraId="3F684FFE" w14:textId="6BB6DB31" w:rsidR="00451B31" w:rsidRPr="00451B31" w:rsidRDefault="00451B31" w:rsidP="0038534E">
      <w:pPr>
        <w:pStyle w:val="10"/>
        <w:numPr>
          <w:ilvl w:val="0"/>
          <w:numId w:val="46"/>
        </w:numPr>
        <w:spacing w:after="120"/>
      </w:pPr>
      <w:r w:rsidRPr="00451B31">
        <w:rPr>
          <w:b/>
          <w:bCs/>
        </w:rPr>
        <w:t>Privacy protection:</w:t>
      </w:r>
      <w:r w:rsidRPr="00451B31">
        <w:t> No personal identifiable information is collected from guest users. All local data stays on the user's device.</w:t>
      </w:r>
    </w:p>
    <w:p w14:paraId="130CC860" w14:textId="565E5530" w:rsidR="00451B31" w:rsidRPr="00451B31" w:rsidRDefault="00451B31" w:rsidP="0038534E">
      <w:pPr>
        <w:pStyle w:val="10"/>
        <w:numPr>
          <w:ilvl w:val="0"/>
          <w:numId w:val="46"/>
        </w:numPr>
        <w:spacing w:after="120"/>
      </w:pPr>
      <w:r w:rsidRPr="00451B31">
        <w:rPr>
          <w:b/>
          <w:bCs/>
        </w:rPr>
        <w:t>For logged-in users:</w:t>
      </w:r>
      <w:r w:rsidRPr="00451B31">
        <w:t> All search queries are saved to the database and displayed in the Dashboard under 'Search History'</w:t>
      </w:r>
      <w:r w:rsidR="0038534E">
        <w:t>.</w:t>
      </w:r>
    </w:p>
    <w:p w14:paraId="23D81E9F" w14:textId="174254F1" w:rsidR="00536C37" w:rsidRPr="004470CB" w:rsidRDefault="00A36F30" w:rsidP="004470CB">
      <w:pPr>
        <w:pStyle w:val="10"/>
        <w:rPr>
          <w:rFonts w:eastAsia="Times New Roman"/>
        </w:rPr>
      </w:pPr>
      <w:r w:rsidRPr="0861F4A0">
        <w:rPr>
          <w:rFonts w:eastAsia="Times New Roman"/>
          <w:b/>
        </w:rPr>
        <w:t xml:space="preserve">Week 2 Deliverable: </w:t>
      </w:r>
      <w:r w:rsidRPr="0861F4A0">
        <w:rPr>
          <w:rFonts w:eastAsia="Times New Roman"/>
        </w:rPr>
        <w:t xml:space="preserve">A </w:t>
      </w:r>
      <w:r w:rsidR="00B7206A" w:rsidRPr="00B7206A">
        <w:rPr>
          <w:rFonts w:eastAsia="Times New Roman"/>
        </w:rPr>
        <w:t xml:space="preserve">fully responsive, trilingual front-end with category filters, restaurant catalog, real-time search, and favorites system (with </w:t>
      </w:r>
      <w:proofErr w:type="spellStart"/>
      <w:r w:rsidR="00B7206A" w:rsidRPr="00B7206A">
        <w:rPr>
          <w:rFonts w:eastAsia="Times New Roman"/>
        </w:rPr>
        <w:t>LocalStorage</w:t>
      </w:r>
      <w:proofErr w:type="spellEnd"/>
      <w:r w:rsidR="00B7206A" w:rsidRPr="00B7206A">
        <w:rPr>
          <w:rFonts w:eastAsia="Times New Roman"/>
        </w:rPr>
        <w:t xml:space="preserve"> for guests and database for registered users)</w:t>
      </w:r>
      <w:r w:rsidRPr="0861F4A0">
        <w:rPr>
          <w:rFonts w:eastAsia="Times New Roman"/>
        </w:rPr>
        <w:t>.</w:t>
      </w:r>
    </w:p>
    <w:p w14:paraId="39396434" w14:textId="7CCEC7E9" w:rsidR="00B74AB9" w:rsidRPr="00B93005" w:rsidRDefault="00B74AB9" w:rsidP="00B93005">
      <w:pPr>
        <w:pStyle w:val="2"/>
        <w:rPr>
          <w:rFonts w:eastAsia="Times New Roman"/>
        </w:rPr>
      </w:pPr>
      <w:r w:rsidRPr="00B93005">
        <w:rPr>
          <w:rFonts w:eastAsia="Times New Roman"/>
        </w:rPr>
        <w:t>Week 3 – Map Integration &amp; E-Commerce Service</w:t>
      </w:r>
    </w:p>
    <w:p w14:paraId="0416A681" w14:textId="7BC2F51F" w:rsidR="00B71445" w:rsidRPr="00DC3F7D" w:rsidRDefault="00B71445" w:rsidP="00B71445">
      <w:pPr>
        <w:pStyle w:val="3"/>
        <w:rPr>
          <w:rFonts w:eastAsia="Times New Roman"/>
        </w:rPr>
      </w:pPr>
      <w:r w:rsidRPr="0861F4A0">
        <w:rPr>
          <w:rFonts w:eastAsia="Times New Roman"/>
        </w:rPr>
        <w:t xml:space="preserve">Phase </w:t>
      </w:r>
      <w:r w:rsidR="001B5B2C" w:rsidRPr="0861F4A0">
        <w:rPr>
          <w:rFonts w:eastAsia="Times New Roman"/>
        </w:rPr>
        <w:t>7</w:t>
      </w:r>
      <w:r w:rsidRPr="0861F4A0">
        <w:rPr>
          <w:rFonts w:eastAsia="Times New Roman"/>
        </w:rPr>
        <w:t>: Map Integration and Interactivity (Days 15–18)</w:t>
      </w:r>
    </w:p>
    <w:p w14:paraId="1E4C33E0" w14:textId="77777777" w:rsidR="00767E46" w:rsidRDefault="00B71445" w:rsidP="00767E46">
      <w:pPr>
        <w:pStyle w:val="10"/>
        <w:rPr>
          <w:rFonts w:eastAsia="Times New Roman"/>
        </w:rPr>
      </w:pPr>
      <w:r w:rsidRPr="0861F4A0">
        <w:rPr>
          <w:rFonts w:eastAsia="Times New Roman"/>
        </w:rPr>
        <w:t xml:space="preserve">We will integrate the open-source Leaflet.js mapping library following their quick start guide (Leaflet, 2024). </w:t>
      </w:r>
    </w:p>
    <w:p w14:paraId="4F43A038" w14:textId="77777777" w:rsidR="003B25CB" w:rsidRPr="003B25CB" w:rsidRDefault="003B25CB" w:rsidP="003B25CB">
      <w:pPr>
        <w:pStyle w:val="10"/>
        <w:rPr>
          <w:rFonts w:eastAsia="Times New Roman"/>
          <w:b/>
          <w:bCs/>
        </w:rPr>
      </w:pPr>
      <w:r w:rsidRPr="003B25CB">
        <w:rPr>
          <w:rFonts w:eastAsia="Times New Roman"/>
          <w:b/>
          <w:bCs/>
        </w:rPr>
        <w:t>Dual-Mode Map Rendering:</w:t>
      </w:r>
    </w:p>
    <w:p w14:paraId="70666A18" w14:textId="77777777" w:rsidR="003B25CB" w:rsidRPr="003B25CB" w:rsidRDefault="003B25CB" w:rsidP="003B25CB">
      <w:pPr>
        <w:pStyle w:val="10"/>
        <w:numPr>
          <w:ilvl w:val="0"/>
          <w:numId w:val="46"/>
        </w:numPr>
        <w:spacing w:after="120"/>
        <w:rPr>
          <w:b/>
          <w:bCs/>
        </w:rPr>
      </w:pPr>
      <w:r w:rsidRPr="003B25CB">
        <w:rPr>
          <w:b/>
          <w:bCs/>
        </w:rPr>
        <w:t>Food markers</w:t>
      </w:r>
      <w:r w:rsidRPr="003B25CB">
        <w:t>: Individual color-coded markers (by category) with category letters displayed on markers.</w:t>
      </w:r>
    </w:p>
    <w:p w14:paraId="3EBD4F10" w14:textId="3CC0767B" w:rsidR="003B25CB" w:rsidRPr="003B25CB" w:rsidRDefault="003B25CB" w:rsidP="003B25CB">
      <w:pPr>
        <w:pStyle w:val="10"/>
        <w:numPr>
          <w:ilvl w:val="0"/>
          <w:numId w:val="46"/>
        </w:numPr>
        <w:spacing w:after="120"/>
        <w:rPr>
          <w:b/>
          <w:bCs/>
        </w:rPr>
      </w:pPr>
      <w:r w:rsidRPr="003B25CB">
        <w:rPr>
          <w:b/>
          <w:bCs/>
        </w:rPr>
        <w:t>Restaurant clusters</w:t>
      </w:r>
      <w:r w:rsidRPr="003B25CB">
        <w:t>: P</w:t>
      </w:r>
      <w:r w:rsidR="009A23D8" w:rsidRPr="009A23D8">
        <w:t>roximity-based clustering at low zoom levels using custom restaurant clustering built on Leaflet</w:t>
      </w:r>
      <w:r w:rsidRPr="003B25CB">
        <w:t>.</w:t>
      </w:r>
    </w:p>
    <w:p w14:paraId="33AB8E6A" w14:textId="60970FF6" w:rsidR="005A0ACD" w:rsidRPr="00767E46" w:rsidRDefault="005A0ACD" w:rsidP="00767E46">
      <w:pPr>
        <w:pStyle w:val="10"/>
        <w:rPr>
          <w:rFonts w:eastAsia="Times New Roman"/>
        </w:rPr>
      </w:pPr>
      <w:r w:rsidRPr="00767E46">
        <w:rPr>
          <w:rFonts w:eastAsia="Times New Roman"/>
          <w:b/>
          <w:bCs/>
        </w:rPr>
        <w:t>Marker Clustering Implementation:</w:t>
      </w:r>
    </w:p>
    <w:p w14:paraId="57834156" w14:textId="4AAD5D40" w:rsidR="005A0ACD" w:rsidRPr="005A0ACD" w:rsidRDefault="005A0ACD" w:rsidP="005A0ACD">
      <w:pPr>
        <w:pStyle w:val="10"/>
        <w:numPr>
          <w:ilvl w:val="0"/>
          <w:numId w:val="45"/>
        </w:numPr>
        <w:spacing w:after="120"/>
      </w:pPr>
      <w:r w:rsidRPr="005A0ACD">
        <w:t>W</w:t>
      </w:r>
      <w:r w:rsidR="009A23D8" w:rsidRPr="009A23D8">
        <w:t xml:space="preserve">e will implement </w:t>
      </w:r>
      <w:r w:rsidR="009A23D8" w:rsidRPr="009A23D8">
        <w:rPr>
          <w:b/>
          <w:bCs/>
        </w:rPr>
        <w:t>marker clustering</w:t>
      </w:r>
      <w:r w:rsidR="009A23D8" w:rsidRPr="009A23D8">
        <w:t xml:space="preserve"> using custom restaurant clustering built on Leaflet to handle overlapping markers when users zoom out to the Macau Peninsula level</w:t>
      </w:r>
      <w:r w:rsidRPr="005A0ACD">
        <w:t>.</w:t>
      </w:r>
    </w:p>
    <w:p w14:paraId="6DF22C34" w14:textId="77777777" w:rsidR="003B25CB" w:rsidRDefault="003B25CB">
      <w:pPr>
        <w:spacing w:line="240" w:lineRule="auto"/>
        <w:jc w:val="left"/>
        <w:rPr>
          <w:rFonts w:eastAsia="-webkit-standard"/>
          <w:b/>
          <w:bCs/>
        </w:rPr>
      </w:pPr>
      <w:r>
        <w:rPr>
          <w:b/>
          <w:bCs/>
        </w:rPr>
        <w:br w:type="page"/>
      </w:r>
    </w:p>
    <w:p w14:paraId="616E6F5C" w14:textId="07F21A93" w:rsidR="005A0ACD" w:rsidRPr="005A0ACD" w:rsidRDefault="005A0ACD" w:rsidP="005A0ACD">
      <w:pPr>
        <w:pStyle w:val="10"/>
        <w:numPr>
          <w:ilvl w:val="0"/>
          <w:numId w:val="45"/>
        </w:numPr>
        <w:spacing w:after="120"/>
      </w:pPr>
      <w:r w:rsidRPr="005A0ACD">
        <w:rPr>
          <w:b/>
          <w:bCs/>
        </w:rPr>
        <w:lastRenderedPageBreak/>
        <w:t>Card-to-marker linking with clusters:</w:t>
      </w:r>
    </w:p>
    <w:p w14:paraId="64B30492" w14:textId="77777777" w:rsidR="005A0ACD" w:rsidRPr="005A0ACD" w:rsidRDefault="005A0ACD" w:rsidP="005A0ACD">
      <w:pPr>
        <w:pStyle w:val="10"/>
        <w:numPr>
          <w:ilvl w:val="1"/>
          <w:numId w:val="45"/>
        </w:numPr>
        <w:spacing w:after="120"/>
      </w:pPr>
      <w:r w:rsidRPr="005A0ACD">
        <w:t>When a user clicks on a food card, the system checks whether the corresponding marker is currently hidden inside a cluster.</w:t>
      </w:r>
    </w:p>
    <w:p w14:paraId="42C34150" w14:textId="77777777" w:rsidR="005A0ACD" w:rsidRPr="005A0ACD" w:rsidRDefault="005A0ACD" w:rsidP="005A0ACD">
      <w:pPr>
        <w:pStyle w:val="10"/>
        <w:numPr>
          <w:ilvl w:val="1"/>
          <w:numId w:val="45"/>
        </w:numPr>
        <w:spacing w:after="120"/>
      </w:pPr>
      <w:r w:rsidRPr="005A0ACD">
        <w:t>If the marker is clustered, the map automatically </w:t>
      </w:r>
      <w:r w:rsidRPr="005A0ACD">
        <w:rPr>
          <w:b/>
          <w:bCs/>
        </w:rPr>
        <w:t>zooms in to the level where the cluster expands</w:t>
      </w:r>
      <w:r w:rsidRPr="005A0ACD">
        <w:t> and then highlights the individual marker (e.g., change marker icon color or open a popup).</w:t>
      </w:r>
    </w:p>
    <w:p w14:paraId="086A39DC" w14:textId="77777777" w:rsidR="008617DE" w:rsidRDefault="005A0ACD" w:rsidP="005A0ACD">
      <w:pPr>
        <w:pStyle w:val="10"/>
        <w:numPr>
          <w:ilvl w:val="1"/>
          <w:numId w:val="45"/>
        </w:numPr>
        <w:spacing w:after="120"/>
      </w:pPr>
      <w:r w:rsidRPr="005A0ACD">
        <w:t>If the marker is already visible, the map centers on it and highlights it directly.</w:t>
      </w:r>
      <w:r w:rsidR="008617DE" w:rsidRPr="008617DE">
        <w:t xml:space="preserve"> </w:t>
      </w:r>
    </w:p>
    <w:p w14:paraId="57AD5F98" w14:textId="730E589B" w:rsidR="005A0ACD" w:rsidRPr="005A0ACD" w:rsidRDefault="008617DE" w:rsidP="005A0ACD">
      <w:pPr>
        <w:pStyle w:val="10"/>
        <w:numPr>
          <w:ilvl w:val="1"/>
          <w:numId w:val="45"/>
        </w:numPr>
        <w:spacing w:after="120"/>
      </w:pPr>
      <w:r w:rsidRPr="008617DE">
        <w:t>Special handling for the edge case where a restaurant has multiple signature dishes at the same coordinates.</w:t>
      </w:r>
    </w:p>
    <w:p w14:paraId="313939A3" w14:textId="77777777" w:rsidR="005A0ACD" w:rsidRPr="005A0ACD" w:rsidRDefault="005A0ACD" w:rsidP="005A0ACD">
      <w:pPr>
        <w:pStyle w:val="10"/>
        <w:numPr>
          <w:ilvl w:val="0"/>
          <w:numId w:val="45"/>
        </w:numPr>
        <w:spacing w:after="120"/>
      </w:pPr>
      <w:r w:rsidRPr="005A0ACD">
        <w:rPr>
          <w:b/>
          <w:bCs/>
        </w:rPr>
        <w:t>User experience:</w:t>
      </w:r>
      <w:r w:rsidRPr="005A0ACD">
        <w:t> A smooth zoom animation clearly shows the transition from cluster to individual marker.</w:t>
      </w:r>
    </w:p>
    <w:p w14:paraId="73FE5C08" w14:textId="1846FF2A" w:rsidR="00B71445" w:rsidRPr="00DC3F7D" w:rsidRDefault="00B71445" w:rsidP="00B71445">
      <w:pPr>
        <w:pStyle w:val="10"/>
        <w:rPr>
          <w:rFonts w:eastAsia="Times New Roman"/>
        </w:rPr>
      </w:pPr>
      <w:r w:rsidRPr="0861F4A0">
        <w:rPr>
          <w:rFonts w:eastAsia="Times New Roman"/>
        </w:rPr>
        <w:t xml:space="preserve">We will </w:t>
      </w:r>
      <w:r w:rsidR="00624296" w:rsidRPr="00624296">
        <w:rPr>
          <w:rFonts w:eastAsia="Times New Roman"/>
        </w:rPr>
        <w:t>add interactive markers for each food location and implement bi-directional interaction, ensuring that when a user clicks on a food card, the corresponding map marker highlights or the map centers on that location. The deliverable will be a fully functional, interactive map embedded in the page with linked markers and clustering support</w:t>
      </w:r>
      <w:r w:rsidRPr="0861F4A0">
        <w:rPr>
          <w:rFonts w:eastAsia="Times New Roman"/>
        </w:rPr>
        <w:t>.</w:t>
      </w:r>
    </w:p>
    <w:p w14:paraId="001D8F74" w14:textId="69B1EEA2" w:rsidR="00B71445" w:rsidRPr="00DC3F7D" w:rsidRDefault="00B71445" w:rsidP="00B71445">
      <w:pPr>
        <w:pStyle w:val="3"/>
        <w:rPr>
          <w:rFonts w:eastAsia="Times New Roman"/>
        </w:rPr>
      </w:pPr>
      <w:r w:rsidRPr="0861F4A0">
        <w:rPr>
          <w:rFonts w:eastAsia="Times New Roman"/>
        </w:rPr>
        <w:t xml:space="preserve">Phase </w:t>
      </w:r>
      <w:r w:rsidR="001B5B2C" w:rsidRPr="0861F4A0">
        <w:rPr>
          <w:rFonts w:eastAsia="Times New Roman"/>
        </w:rPr>
        <w:t>8</w:t>
      </w:r>
      <w:r w:rsidRPr="0861F4A0">
        <w:rPr>
          <w:rFonts w:eastAsia="Times New Roman"/>
        </w:rPr>
        <w:t xml:space="preserve">: </w:t>
      </w:r>
      <w:r w:rsidR="00160F5A" w:rsidRPr="0861F4A0">
        <w:rPr>
          <w:rFonts w:eastAsia="Times New Roman"/>
        </w:rPr>
        <w:t>User Dashboard Implementation (Days 18–21)</w:t>
      </w:r>
    </w:p>
    <w:p w14:paraId="09F650AF" w14:textId="77777777" w:rsidR="00EC2B67" w:rsidRPr="00DC3F7D" w:rsidRDefault="00B71445" w:rsidP="00EC2B67">
      <w:pPr>
        <w:pStyle w:val="10"/>
        <w:rPr>
          <w:rFonts w:eastAsia="Times New Roman"/>
        </w:rPr>
      </w:pPr>
      <w:r w:rsidRPr="0861F4A0">
        <w:rPr>
          <w:rFonts w:eastAsia="Times New Roman"/>
        </w:rPr>
        <w:t xml:space="preserve">We </w:t>
      </w:r>
      <w:r w:rsidR="00EC2B67" w:rsidRPr="0861F4A0">
        <w:rPr>
          <w:rFonts w:eastAsia="Times New Roman"/>
        </w:rPr>
        <w:t>will design and implement a User Dashboard – a dedicated page accessible only to logged-in users. The dashboard will integrate three service modules:</w:t>
      </w:r>
    </w:p>
    <w:p w14:paraId="4981EFF0" w14:textId="77777777" w:rsidR="00EC2B67" w:rsidRPr="00DC3F7D" w:rsidRDefault="00EC2B67" w:rsidP="00765198">
      <w:pPr>
        <w:pStyle w:val="10"/>
        <w:numPr>
          <w:ilvl w:val="0"/>
          <w:numId w:val="22"/>
        </w:numPr>
        <w:spacing w:after="120"/>
        <w:ind w:left="1195" w:hanging="475"/>
        <w:rPr>
          <w:rFonts w:eastAsia="Times New Roman"/>
        </w:rPr>
      </w:pPr>
      <w:r w:rsidRPr="0861F4A0">
        <w:rPr>
          <w:rFonts w:eastAsia="Times New Roman"/>
          <w:b/>
        </w:rPr>
        <w:t xml:space="preserve">Search History Service </w:t>
      </w:r>
      <w:r w:rsidRPr="0861F4A0">
        <w:rPr>
          <w:rFonts w:eastAsia="Times New Roman"/>
        </w:rPr>
        <w:t>– Displays a list of the user's past search queries (saved from Phase 6), with the ability to re-run a search by clicking on a previous query.</w:t>
      </w:r>
    </w:p>
    <w:p w14:paraId="18DEA407" w14:textId="78EB864A" w:rsidR="00EC2B67" w:rsidRDefault="00EC2B67" w:rsidP="00765198">
      <w:pPr>
        <w:pStyle w:val="10"/>
        <w:numPr>
          <w:ilvl w:val="0"/>
          <w:numId w:val="22"/>
        </w:numPr>
        <w:spacing w:after="120"/>
        <w:ind w:left="1195" w:hanging="475"/>
        <w:rPr>
          <w:rFonts w:eastAsia="Times New Roman"/>
        </w:rPr>
      </w:pPr>
      <w:r w:rsidRPr="0861F4A0">
        <w:rPr>
          <w:rFonts w:eastAsia="Times New Roman"/>
          <w:b/>
        </w:rPr>
        <w:t>Browsing/Viewing History Service</w:t>
      </w:r>
      <w:r w:rsidRPr="0861F4A0">
        <w:rPr>
          <w:rFonts w:eastAsia="Times New Roman"/>
        </w:rPr>
        <w:t xml:space="preserve"> – </w:t>
      </w:r>
      <w:r w:rsidR="00434643" w:rsidRPr="00434643">
        <w:rPr>
          <w:rFonts w:eastAsia="Times New Roman"/>
        </w:rPr>
        <w:t>Tracks which food cards the user has clicked on or viewed, stores this in the database, and displays a "Recently Viewed" section in the dashboard</w:t>
      </w:r>
      <w:r w:rsidRPr="0861F4A0">
        <w:rPr>
          <w:rFonts w:eastAsia="Times New Roman"/>
        </w:rPr>
        <w:t>.</w:t>
      </w:r>
    </w:p>
    <w:p w14:paraId="5CC2845A" w14:textId="26FA444A" w:rsidR="00C6263A" w:rsidRDefault="00C6263A" w:rsidP="00765198">
      <w:pPr>
        <w:pStyle w:val="10"/>
        <w:numPr>
          <w:ilvl w:val="0"/>
          <w:numId w:val="22"/>
        </w:numPr>
        <w:spacing w:after="120"/>
        <w:ind w:left="1195" w:hanging="475"/>
        <w:rPr>
          <w:rFonts w:eastAsia="Times New Roman"/>
        </w:rPr>
      </w:pPr>
      <w:r w:rsidRPr="00C6263A">
        <w:rPr>
          <w:rFonts w:eastAsia="Times New Roman"/>
          <w:b/>
          <w:bCs/>
        </w:rPr>
        <w:t>Favorites Collection</w:t>
      </w:r>
      <w:r w:rsidRPr="00C6263A">
        <w:rPr>
          <w:rFonts w:eastAsia="Times New Roman"/>
        </w:rPr>
        <w:t xml:space="preserve"> – Displays dishes the user has saved, accessible from the dashboard</w:t>
      </w:r>
      <w:r>
        <w:rPr>
          <w:rFonts w:eastAsia="Times New Roman"/>
        </w:rPr>
        <w:t>.</w:t>
      </w:r>
    </w:p>
    <w:p w14:paraId="1A6EABBE" w14:textId="77777777" w:rsidR="00C6263A" w:rsidRDefault="00C6263A">
      <w:pPr>
        <w:spacing w:line="240" w:lineRule="auto"/>
        <w:jc w:val="left"/>
        <w:rPr>
          <w:b/>
          <w:bCs/>
        </w:rPr>
      </w:pPr>
      <w:r>
        <w:rPr>
          <w:b/>
          <w:bCs/>
        </w:rPr>
        <w:br w:type="page"/>
      </w:r>
    </w:p>
    <w:p w14:paraId="0C8FB778" w14:textId="4F8E2001" w:rsidR="00C6263A" w:rsidRPr="00C6263A" w:rsidRDefault="00C6263A" w:rsidP="00C6263A">
      <w:pPr>
        <w:pStyle w:val="10"/>
        <w:rPr>
          <w:rFonts w:eastAsia="Times New Roman"/>
          <w:b/>
          <w:bCs/>
        </w:rPr>
      </w:pPr>
      <w:r w:rsidRPr="00C6263A">
        <w:rPr>
          <w:rFonts w:eastAsia="Times New Roman"/>
          <w:b/>
          <w:bCs/>
        </w:rPr>
        <w:lastRenderedPageBreak/>
        <w:t>Review System:</w:t>
      </w:r>
    </w:p>
    <w:p w14:paraId="007E3E28" w14:textId="3F842A1F" w:rsidR="00C6263A" w:rsidRPr="00C6263A" w:rsidRDefault="00432283" w:rsidP="00C6263A">
      <w:pPr>
        <w:pStyle w:val="10"/>
        <w:numPr>
          <w:ilvl w:val="0"/>
          <w:numId w:val="46"/>
        </w:numPr>
        <w:spacing w:after="120"/>
      </w:pPr>
      <w:r w:rsidRPr="00432283">
        <w:t xml:space="preserve">Create and delete reviews with </w:t>
      </w:r>
      <w:proofErr w:type="gramStart"/>
      <w:r w:rsidRPr="00432283">
        <w:t>1-5 star</w:t>
      </w:r>
      <w:proofErr w:type="gramEnd"/>
      <w:r w:rsidRPr="00432283">
        <w:t xml:space="preserve"> ratings; update API supported</w:t>
      </w:r>
      <w:r w:rsidR="00C6263A" w:rsidRPr="00C6263A">
        <w:t>.</w:t>
      </w:r>
    </w:p>
    <w:p w14:paraId="0623238E" w14:textId="23F8DEB4" w:rsidR="00C6263A" w:rsidRPr="00C6263A" w:rsidRDefault="00C6263A" w:rsidP="00C6263A">
      <w:pPr>
        <w:pStyle w:val="10"/>
        <w:numPr>
          <w:ilvl w:val="0"/>
          <w:numId w:val="46"/>
        </w:numPr>
        <w:spacing w:after="120"/>
      </w:pPr>
      <w:r w:rsidRPr="00C6263A">
        <w:t>Duplicate prevention (one review per user per restaurant).</w:t>
      </w:r>
    </w:p>
    <w:p w14:paraId="0D17B9B5" w14:textId="76AE9E39" w:rsidR="00C6263A" w:rsidRPr="00C6263A" w:rsidRDefault="00C6263A" w:rsidP="00C6263A">
      <w:pPr>
        <w:pStyle w:val="10"/>
        <w:numPr>
          <w:ilvl w:val="0"/>
          <w:numId w:val="46"/>
        </w:numPr>
        <w:spacing w:after="120"/>
      </w:pPr>
      <w:r w:rsidRPr="00C6263A">
        <w:t>Automatic restaurant rating aggregation (average rating and distribution).</w:t>
      </w:r>
    </w:p>
    <w:p w14:paraId="68CA2038" w14:textId="5EB3ED23" w:rsidR="00C6263A" w:rsidRDefault="00C6263A" w:rsidP="00C6263A">
      <w:pPr>
        <w:pStyle w:val="10"/>
        <w:numPr>
          <w:ilvl w:val="0"/>
          <w:numId w:val="46"/>
        </w:numPr>
        <w:spacing w:after="120"/>
      </w:pPr>
      <w:r w:rsidRPr="00C6263A">
        <w:t>Reviews linked to restaurants and optionally to specific foods.</w:t>
      </w:r>
    </w:p>
    <w:p w14:paraId="0693E889" w14:textId="57A2B1D8" w:rsidR="00B97CEE" w:rsidRPr="00B97CEE" w:rsidRDefault="00B97CEE" w:rsidP="00B97CEE">
      <w:pPr>
        <w:pStyle w:val="10"/>
        <w:spacing w:after="120"/>
        <w:rPr>
          <w:rFonts w:eastAsia="Times New Roman"/>
        </w:rPr>
      </w:pPr>
      <w:r w:rsidRPr="00B97CEE">
        <w:rPr>
          <w:b/>
          <w:bCs/>
        </w:rPr>
        <w:t xml:space="preserve">Restaurant Detail Pages: </w:t>
      </w:r>
      <w:r>
        <w:t xml:space="preserve">We will build individual restaurant detail pages, each </w:t>
      </w:r>
      <w:r w:rsidRPr="00B97CEE">
        <w:rPr>
          <w:rFonts w:eastAsia="Times New Roman"/>
        </w:rPr>
        <w:t>showcasing signature dishes, user reviews with star ratings and distribution, tag-based attributes, and embedded maps.</w:t>
      </w:r>
    </w:p>
    <w:p w14:paraId="31199B46" w14:textId="734C808C" w:rsidR="00B97CEE" w:rsidRPr="00B97CEE" w:rsidRDefault="00B97CEE" w:rsidP="00B97CEE">
      <w:pPr>
        <w:pStyle w:val="10"/>
        <w:spacing w:after="120"/>
        <w:rPr>
          <w:rFonts w:eastAsia="Times New Roman"/>
        </w:rPr>
      </w:pPr>
      <w:r w:rsidRPr="00B97CEE">
        <w:rPr>
          <w:rFonts w:eastAsia="Times New Roman"/>
          <w:b/>
          <w:bCs/>
        </w:rPr>
        <w:t xml:space="preserve">Admin Panel: </w:t>
      </w:r>
      <w:r w:rsidRPr="00B97CEE">
        <w:rPr>
          <w:rFonts w:eastAsia="Times New Roman"/>
        </w:rPr>
        <w:t xml:space="preserve">We will develop an admin panel for restaurant and food CRUD management, food-to-restaurant relationship linking, and feedback report triage (status workflow: new </w:t>
      </w:r>
      <w:r w:rsidRPr="00B97CEE">
        <w:rPr>
          <w:rFonts w:eastAsia="Times New Roman" w:hint="eastAsia"/>
        </w:rPr>
        <w:t>→</w:t>
      </w:r>
      <w:r w:rsidRPr="00B97CEE">
        <w:rPr>
          <w:rFonts w:eastAsia="Times New Roman"/>
        </w:rPr>
        <w:t xml:space="preserve"> reviewing </w:t>
      </w:r>
      <w:r w:rsidRPr="00B97CEE">
        <w:rPr>
          <w:rFonts w:eastAsia="Times New Roman" w:hint="eastAsia"/>
        </w:rPr>
        <w:t>→</w:t>
      </w:r>
      <w:r w:rsidRPr="00B97CEE">
        <w:rPr>
          <w:rFonts w:eastAsia="Times New Roman"/>
        </w:rPr>
        <w:t xml:space="preserve"> resolved).</w:t>
      </w:r>
    </w:p>
    <w:p w14:paraId="5477D007" w14:textId="5C1926D8" w:rsidR="00B71445" w:rsidRPr="00DC3F7D" w:rsidRDefault="00EC2B67" w:rsidP="00EC2B67">
      <w:pPr>
        <w:pStyle w:val="10"/>
        <w:rPr>
          <w:rFonts w:eastAsia="Times New Roman"/>
        </w:rPr>
      </w:pPr>
      <w:r w:rsidRPr="0861F4A0">
        <w:rPr>
          <w:rFonts w:eastAsia="Times New Roman"/>
        </w:rPr>
        <w:t xml:space="preserve">The dashboard will </w:t>
      </w:r>
      <w:r w:rsidR="00434643" w:rsidRPr="00434643">
        <w:rPr>
          <w:rFonts w:eastAsia="Times New Roman"/>
        </w:rPr>
        <w:t>also display user profile information (username, email, account creation date), a "Report Location Issue" button for user feedback, and a logout button</w:t>
      </w:r>
      <w:r w:rsidR="00B71445" w:rsidRPr="0861F4A0">
        <w:rPr>
          <w:rFonts w:eastAsia="Times New Roman"/>
        </w:rPr>
        <w:t>.</w:t>
      </w:r>
    </w:p>
    <w:p w14:paraId="13747F00" w14:textId="5C278E2A" w:rsidR="00B71445" w:rsidRPr="00DC3F7D" w:rsidRDefault="00B71445" w:rsidP="00B71445">
      <w:pPr>
        <w:pStyle w:val="10"/>
        <w:rPr>
          <w:rFonts w:eastAsia="Times New Roman"/>
        </w:rPr>
      </w:pPr>
      <w:r w:rsidRPr="0861F4A0">
        <w:rPr>
          <w:rFonts w:eastAsia="Times New Roman"/>
          <w:b/>
        </w:rPr>
        <w:t xml:space="preserve">Week 3 Deliverable: </w:t>
      </w:r>
      <w:r w:rsidRPr="0861F4A0">
        <w:rPr>
          <w:rFonts w:eastAsia="Times New Roman"/>
        </w:rPr>
        <w:t xml:space="preserve">A </w:t>
      </w:r>
      <w:r w:rsidR="00B97CEE" w:rsidRPr="00B97CEE">
        <w:rPr>
          <w:rFonts w:eastAsia="Times New Roman"/>
        </w:rPr>
        <w:t>fully interactive map with dual-mode rendering, complete User Dashboard with search history, browsing history, and favorites, full review system, restaurant detail pages, and admin panel.</w:t>
      </w:r>
    </w:p>
    <w:p w14:paraId="7738F066" w14:textId="77777777" w:rsidR="00B71445" w:rsidRPr="00B93005" w:rsidRDefault="00B71445" w:rsidP="00B93005">
      <w:pPr>
        <w:pStyle w:val="2"/>
        <w:rPr>
          <w:rFonts w:eastAsia="Times New Roman"/>
        </w:rPr>
      </w:pPr>
      <w:r w:rsidRPr="00B93005">
        <w:rPr>
          <w:rFonts w:eastAsia="Times New Roman"/>
        </w:rPr>
        <w:t>Week 4 – Back-End Integration, Deployment &amp; Testing</w:t>
      </w:r>
    </w:p>
    <w:p w14:paraId="5E6B6B3E" w14:textId="2D3F8690" w:rsidR="00B71445" w:rsidRPr="00DC3F7D" w:rsidRDefault="00B71445" w:rsidP="00B71445">
      <w:pPr>
        <w:pStyle w:val="3"/>
        <w:rPr>
          <w:rFonts w:eastAsia="Times New Roman"/>
        </w:rPr>
      </w:pPr>
      <w:r w:rsidRPr="0861F4A0">
        <w:rPr>
          <w:rFonts w:eastAsia="Times New Roman"/>
        </w:rPr>
        <w:t xml:space="preserve">Phase </w:t>
      </w:r>
      <w:r w:rsidR="00314D0F">
        <w:rPr>
          <w:rFonts w:eastAsia="Times New Roman"/>
        </w:rPr>
        <w:t>9</w:t>
      </w:r>
      <w:r w:rsidRPr="0861F4A0">
        <w:rPr>
          <w:rFonts w:eastAsia="Times New Roman"/>
        </w:rPr>
        <w:t>: Back-End Integration &amp; PHP Form Processing (Days 22–24)</w:t>
      </w:r>
    </w:p>
    <w:p w14:paraId="59FE22D5" w14:textId="77777777" w:rsidR="00B71445" w:rsidRPr="00DC3F7D" w:rsidRDefault="00B71445" w:rsidP="00B71445">
      <w:pPr>
        <w:pStyle w:val="10"/>
        <w:rPr>
          <w:rFonts w:eastAsia="Times New Roman"/>
        </w:rPr>
      </w:pPr>
      <w:r w:rsidRPr="0861F4A0">
        <w:rPr>
          <w:rFonts w:eastAsia="Times New Roman"/>
        </w:rPr>
        <w:t>We will connect all front-end components to the PHP back-end. This includes:</w:t>
      </w:r>
    </w:p>
    <w:p w14:paraId="058B2225" w14:textId="7903D9D9" w:rsidR="00B71445" w:rsidRPr="00DC3F7D" w:rsidRDefault="00B71445" w:rsidP="00536C37">
      <w:pPr>
        <w:pStyle w:val="a1"/>
        <w:rPr>
          <w:rFonts w:eastAsia="Times New Roman"/>
        </w:rPr>
      </w:pPr>
      <w:r w:rsidRPr="0861F4A0">
        <w:rPr>
          <w:rFonts w:eastAsia="Times New Roman"/>
        </w:rPr>
        <w:t>Processing login and registration form submissions</w:t>
      </w:r>
      <w:r w:rsidR="00CD1770" w:rsidRPr="0861F4A0">
        <w:rPr>
          <w:rFonts w:eastAsia="Times New Roman"/>
        </w:rPr>
        <w:t>.</w:t>
      </w:r>
    </w:p>
    <w:p w14:paraId="45A993F9" w14:textId="6D127AF4" w:rsidR="00B71445" w:rsidRPr="00DC3F7D" w:rsidRDefault="00B71445" w:rsidP="00536C37">
      <w:pPr>
        <w:pStyle w:val="a1"/>
        <w:rPr>
          <w:rFonts w:eastAsia="Times New Roman"/>
        </w:rPr>
      </w:pPr>
      <w:r w:rsidRPr="0861F4A0">
        <w:rPr>
          <w:rFonts w:eastAsia="Times New Roman"/>
        </w:rPr>
        <w:t xml:space="preserve">Handling email verification and password reset </w:t>
      </w:r>
      <w:r w:rsidR="00CD1770" w:rsidRPr="0861F4A0">
        <w:rPr>
          <w:rFonts w:eastAsia="Times New Roman"/>
        </w:rPr>
        <w:t>requests.</w:t>
      </w:r>
    </w:p>
    <w:p w14:paraId="5999F781" w14:textId="23C959BD" w:rsidR="005D39FA" w:rsidRPr="00DC3F7D" w:rsidRDefault="005D39FA" w:rsidP="005D39FA">
      <w:pPr>
        <w:pStyle w:val="a1"/>
        <w:rPr>
          <w:rFonts w:eastAsia="Times New Roman"/>
        </w:rPr>
      </w:pPr>
      <w:r w:rsidRPr="0861F4A0">
        <w:rPr>
          <w:rFonts w:eastAsia="Times New Roman"/>
        </w:rPr>
        <w:t>Saving search queries to the database for logged-in users</w:t>
      </w:r>
      <w:r w:rsidR="00CD1770" w:rsidRPr="0861F4A0">
        <w:rPr>
          <w:rFonts w:eastAsia="Times New Roman"/>
        </w:rPr>
        <w:t>.</w:t>
      </w:r>
    </w:p>
    <w:p w14:paraId="5BC1FF86" w14:textId="77777777" w:rsidR="0042214B" w:rsidRPr="0042214B" w:rsidRDefault="005D39FA" w:rsidP="005D39FA">
      <w:pPr>
        <w:pStyle w:val="a1"/>
        <w:rPr>
          <w:rFonts w:eastAsia="Times New Roman"/>
        </w:rPr>
      </w:pPr>
      <w:r w:rsidRPr="0861F4A0">
        <w:rPr>
          <w:rFonts w:eastAsia="Times New Roman"/>
        </w:rPr>
        <w:t>Saving browsing history (viewed food cards) to the database</w:t>
      </w:r>
      <w:r w:rsidR="00CD1770" w:rsidRPr="0861F4A0">
        <w:rPr>
          <w:rFonts w:eastAsia="Times New Roman"/>
        </w:rPr>
        <w:t>.</w:t>
      </w:r>
      <w:r w:rsidR="0042214B" w:rsidRPr="0042214B">
        <w:t xml:space="preserve"> </w:t>
      </w:r>
    </w:p>
    <w:p w14:paraId="3798FADC" w14:textId="3C749258" w:rsidR="005D39FA" w:rsidRDefault="0042214B" w:rsidP="005D39FA">
      <w:pPr>
        <w:pStyle w:val="a1"/>
        <w:rPr>
          <w:rFonts w:eastAsia="Times New Roman"/>
        </w:rPr>
      </w:pPr>
      <w:r w:rsidRPr="0042214B">
        <w:rPr>
          <w:rFonts w:eastAsia="Times New Roman"/>
        </w:rPr>
        <w:t>Processing user reviews (create, edit, delete) with automatic rating recalculation</w:t>
      </w:r>
      <w:r>
        <w:rPr>
          <w:rFonts w:eastAsia="Times New Roman"/>
        </w:rPr>
        <w:t>.</w:t>
      </w:r>
    </w:p>
    <w:p w14:paraId="450B8C19" w14:textId="5FEA68C4" w:rsidR="0042214B" w:rsidRPr="00DC3F7D" w:rsidRDefault="0042214B" w:rsidP="005D39FA">
      <w:pPr>
        <w:pStyle w:val="a1"/>
        <w:rPr>
          <w:rFonts w:eastAsia="Times New Roman"/>
        </w:rPr>
      </w:pPr>
      <w:r w:rsidRPr="0042214B">
        <w:rPr>
          <w:rFonts w:eastAsia="Times New Roman"/>
        </w:rPr>
        <w:t>Managing admin panel CRUD operations</w:t>
      </w:r>
      <w:r>
        <w:rPr>
          <w:rFonts w:eastAsia="Times New Roman"/>
        </w:rPr>
        <w:t>.</w:t>
      </w:r>
    </w:p>
    <w:p w14:paraId="7E10CF99" w14:textId="37051B40" w:rsidR="00B71445" w:rsidRDefault="005D39FA" w:rsidP="005D39FA">
      <w:pPr>
        <w:pStyle w:val="a1"/>
        <w:rPr>
          <w:rFonts w:eastAsia="Times New Roman"/>
        </w:rPr>
      </w:pPr>
      <w:r w:rsidRPr="0861F4A0">
        <w:rPr>
          <w:rFonts w:eastAsia="Times New Roman"/>
        </w:rPr>
        <w:lastRenderedPageBreak/>
        <w:t>Implementing session checks to conditionally display dashboard content and user-specific data</w:t>
      </w:r>
      <w:r w:rsidR="00CD1770" w:rsidRPr="0861F4A0">
        <w:rPr>
          <w:rFonts w:eastAsia="Times New Roman"/>
        </w:rPr>
        <w:t>.</w:t>
      </w:r>
    </w:p>
    <w:p w14:paraId="336F9784" w14:textId="357C4DCB" w:rsidR="0042214B" w:rsidRPr="00DC3F7D" w:rsidRDefault="0042214B" w:rsidP="005D39FA">
      <w:pPr>
        <w:pStyle w:val="a1"/>
        <w:rPr>
          <w:rFonts w:eastAsia="Times New Roman"/>
        </w:rPr>
      </w:pPr>
      <w:r w:rsidRPr="0042214B">
        <w:rPr>
          <w:rFonts w:eastAsia="Times New Roman"/>
        </w:rPr>
        <w:t>Trilingual content delivery with locale persistence via AJAX</w:t>
      </w:r>
      <w:r>
        <w:rPr>
          <w:rFonts w:eastAsia="Times New Roman"/>
        </w:rPr>
        <w:t>.</w:t>
      </w:r>
    </w:p>
    <w:p w14:paraId="65F922CE" w14:textId="5DAC4ACB" w:rsidR="00B71445" w:rsidRPr="00DC3F7D" w:rsidRDefault="00B71445" w:rsidP="00B71445">
      <w:pPr>
        <w:pStyle w:val="10"/>
        <w:rPr>
          <w:rFonts w:eastAsia="Times New Roman"/>
        </w:rPr>
      </w:pPr>
      <w:r w:rsidRPr="0861F4A0">
        <w:rPr>
          <w:rFonts w:eastAsia="Times New Roman"/>
        </w:rPr>
        <w:t xml:space="preserve">The deliverable will be a fully integrated web application where PHP </w:t>
      </w:r>
      <w:r w:rsidR="005C2D0A" w:rsidRPr="0861F4A0">
        <w:rPr>
          <w:rFonts w:eastAsia="Times New Roman"/>
        </w:rPr>
        <w:t>manages</w:t>
      </w:r>
      <w:r w:rsidRPr="0861F4A0">
        <w:rPr>
          <w:rFonts w:eastAsia="Times New Roman"/>
        </w:rPr>
        <w:t xml:space="preserve"> all server-side logic.</w:t>
      </w:r>
    </w:p>
    <w:p w14:paraId="21B92D5A" w14:textId="4A2D1FF0" w:rsidR="00B71445" w:rsidRPr="00DC3F7D" w:rsidRDefault="00B71445" w:rsidP="0861F4A0">
      <w:pPr>
        <w:pStyle w:val="3"/>
        <w:spacing w:line="240" w:lineRule="auto"/>
        <w:jc w:val="left"/>
      </w:pPr>
      <w:r w:rsidRPr="00DC3F7D">
        <w:t xml:space="preserve">Phase </w:t>
      </w:r>
      <w:r w:rsidR="00314D0F" w:rsidRPr="00314D0F">
        <w:t>10: Deployment on Apache Server (Days 24–26)</w:t>
      </w:r>
    </w:p>
    <w:p w14:paraId="580D9A7A" w14:textId="628CFFA1" w:rsidR="00B71445" w:rsidRPr="00DC3F7D" w:rsidRDefault="00106F4B" w:rsidP="00B71445">
      <w:pPr>
        <w:pStyle w:val="10"/>
      </w:pPr>
      <w:r w:rsidRPr="00106F4B">
        <w:t xml:space="preserve">We will deploy our project on our own Apache server at </w:t>
      </w:r>
      <w:hyperlink r:id="rId14" w:history="1">
        <w:r w:rsidRPr="00106F4B">
          <w:rPr>
            <w:rStyle w:val="af5"/>
          </w:rPr>
          <w:t>https://food.jackie-macau.top</w:t>
        </w:r>
      </w:hyperlink>
      <w:r w:rsidRPr="00106F4B">
        <w:t xml:space="preserve"> rather than </w:t>
      </w:r>
      <w:proofErr w:type="spellStart"/>
      <w:r>
        <w:t>Github</w:t>
      </w:r>
      <w:proofErr w:type="spellEnd"/>
      <w:r w:rsidRPr="00106F4B">
        <w:t xml:space="preserve">, giving us full </w:t>
      </w:r>
      <w:proofErr w:type="gramStart"/>
      <w:r w:rsidRPr="00106F4B">
        <w:t>control over the environment.</w:t>
      </w:r>
      <w:proofErr w:type="gramEnd"/>
    </w:p>
    <w:p w14:paraId="1CEC30C9" w14:textId="77777777" w:rsidR="00B71445" w:rsidRPr="00DC3F7D" w:rsidRDefault="00B71445" w:rsidP="00B71445">
      <w:pPr>
        <w:pStyle w:val="10"/>
      </w:pPr>
      <w:r w:rsidRPr="00DC3F7D">
        <w:t>We will:</w:t>
      </w:r>
    </w:p>
    <w:p w14:paraId="5F6F74B7" w14:textId="4ACEC7D7" w:rsidR="00A84B53" w:rsidRDefault="00B71445" w:rsidP="00A84B53">
      <w:pPr>
        <w:pStyle w:val="a1"/>
      </w:pPr>
      <w:r w:rsidRPr="00DC3F7D">
        <w:t>U</w:t>
      </w:r>
      <w:r w:rsidR="00A84B53">
        <w:t>pload all project files (HTML, CSS, JS, PHP) to the Apache server.</w:t>
      </w:r>
    </w:p>
    <w:p w14:paraId="51DD8119" w14:textId="5E7E9FFB" w:rsidR="00A84B53" w:rsidRDefault="00A84B53" w:rsidP="00A84B53">
      <w:pPr>
        <w:pStyle w:val="a1"/>
      </w:pPr>
      <w:r>
        <w:t xml:space="preserve">Configure </w:t>
      </w:r>
      <w:proofErr w:type="spellStart"/>
      <w:r>
        <w:t>mod_rewrite</w:t>
      </w:r>
      <w:proofErr w:type="spellEnd"/>
      <w:r>
        <w:t xml:space="preserve"> via .</w:t>
      </w:r>
      <w:proofErr w:type="spellStart"/>
      <w:r>
        <w:t>htaccess</w:t>
      </w:r>
      <w:proofErr w:type="spellEnd"/>
      <w:r>
        <w:t xml:space="preserve"> for clean URLs.</w:t>
      </w:r>
    </w:p>
    <w:p w14:paraId="39AE7626" w14:textId="2E85CFB8" w:rsidR="00A84B53" w:rsidRDefault="00A84B53" w:rsidP="00A84B53">
      <w:pPr>
        <w:pStyle w:val="a1"/>
      </w:pPr>
      <w:r>
        <w:t>Set up SSL for secure HTTPS connections.</w:t>
      </w:r>
    </w:p>
    <w:p w14:paraId="74F75004" w14:textId="7B0FF70E" w:rsidR="00A84B53" w:rsidRDefault="00A84B53" w:rsidP="00A84B53">
      <w:pPr>
        <w:pStyle w:val="a1"/>
      </w:pPr>
      <w:r>
        <w:t>Configure SQLite with WAL journal mode for better concurrency.</w:t>
      </w:r>
    </w:p>
    <w:p w14:paraId="4EC59CD8" w14:textId="01497B68" w:rsidR="00A84B53" w:rsidRDefault="00A84B53" w:rsidP="00A84B53">
      <w:pPr>
        <w:pStyle w:val="a1"/>
      </w:pPr>
      <w:r>
        <w:t>Set appropriate file permissions for SQLite database and storage directories.</w:t>
      </w:r>
    </w:p>
    <w:p w14:paraId="0E1ED9D2" w14:textId="254C75A2" w:rsidR="00A84B53" w:rsidRDefault="00A84B53" w:rsidP="00A84B53">
      <w:pPr>
        <w:pStyle w:val="a1"/>
      </w:pPr>
      <w:r>
        <w:t>Test that all features work correctly in the production environment.</w:t>
      </w:r>
    </w:p>
    <w:p w14:paraId="667872A3" w14:textId="3EED0102" w:rsidR="00052D93" w:rsidRPr="00DC3F7D" w:rsidRDefault="00A84B53" w:rsidP="00A84B53">
      <w:pPr>
        <w:pStyle w:val="a1"/>
      </w:pPr>
      <w:r>
        <w:t>Obtain a public live URL</w:t>
      </w:r>
      <w:r w:rsidR="00052D93">
        <w:t>.</w:t>
      </w:r>
    </w:p>
    <w:p w14:paraId="3E5F2FA6" w14:textId="48B2A40B" w:rsidR="00B71445" w:rsidRPr="00DC3F7D" w:rsidRDefault="00B71445" w:rsidP="00703909">
      <w:pPr>
        <w:pStyle w:val="10"/>
      </w:pPr>
      <w:r w:rsidRPr="00DC3F7D">
        <w:t xml:space="preserve">The </w:t>
      </w:r>
      <w:r w:rsidR="00A84B53" w:rsidRPr="00A84B53">
        <w:t>deliverable will be a fully accessible web application link submitted with the final report. This URL will be used by the instructor to assess both team and individual contributions to the project tasks, as well as the achievement of course learning outcomes</w:t>
      </w:r>
      <w:r w:rsidRPr="00DC3F7D">
        <w:t>.</w:t>
      </w:r>
    </w:p>
    <w:p w14:paraId="1D860B41" w14:textId="2FC2803D" w:rsidR="00B71445" w:rsidRPr="00DC3F7D" w:rsidRDefault="00B71445" w:rsidP="00536C37">
      <w:pPr>
        <w:pStyle w:val="3"/>
      </w:pPr>
      <w:r w:rsidRPr="00DC3F7D">
        <w:t>Phase 10: Testing and Refinement (Days 26–28)</w:t>
      </w:r>
    </w:p>
    <w:p w14:paraId="48051055" w14:textId="77777777" w:rsidR="00DE7D5F" w:rsidRPr="00DC3F7D" w:rsidRDefault="00B71445" w:rsidP="00DE7D5F">
      <w:pPr>
        <w:pStyle w:val="10"/>
      </w:pPr>
      <w:r w:rsidRPr="00DC3F7D">
        <w:t xml:space="preserve">We </w:t>
      </w:r>
      <w:r w:rsidR="00DE7D5F" w:rsidRPr="00DC3F7D">
        <w:t>will test the application on different browsers and various screen sizes using browser developer tools, as recommended by MDN Web Docs (2024). We will specifically test:</w:t>
      </w:r>
    </w:p>
    <w:p w14:paraId="05505E08" w14:textId="42CDB94A" w:rsidR="00DE7D5F" w:rsidRPr="00DC3F7D" w:rsidRDefault="00DE7D5F" w:rsidP="004470CB">
      <w:pPr>
        <w:pStyle w:val="a1"/>
      </w:pPr>
      <w:r w:rsidRPr="00DC3F7D">
        <w:t>Responsive design on mobile, tablet, and desktop views.</w:t>
      </w:r>
    </w:p>
    <w:p w14:paraId="77340184" w14:textId="406D7928" w:rsidR="00DE7D5F" w:rsidRPr="00DC3F7D" w:rsidRDefault="00DE7D5F" w:rsidP="004470CB">
      <w:pPr>
        <w:pStyle w:val="a1"/>
      </w:pPr>
      <w:r w:rsidRPr="00DC3F7D">
        <w:t>User authentication flow (signup, email verification, login, password reset).</w:t>
      </w:r>
    </w:p>
    <w:p w14:paraId="212B1007" w14:textId="2125C118" w:rsidR="00DE7D5F" w:rsidRPr="00DC3F7D" w:rsidRDefault="00DE7D5F" w:rsidP="004470CB">
      <w:pPr>
        <w:pStyle w:val="a1"/>
      </w:pPr>
      <w:r w:rsidRPr="00DC3F7D">
        <w:t>Dashboard functionality (search history, browsing history all working correctly for logged-in users).</w:t>
      </w:r>
    </w:p>
    <w:p w14:paraId="77A9C1E6" w14:textId="77777777" w:rsidR="00A84B53" w:rsidRDefault="00DE7D5F" w:rsidP="00A84B53">
      <w:pPr>
        <w:pStyle w:val="a1"/>
      </w:pPr>
      <w:r w:rsidRPr="00DC3F7D">
        <w:lastRenderedPageBreak/>
        <w:t>Map interactivity and bi-directional linking with food cards.</w:t>
      </w:r>
      <w:r w:rsidR="00A84B53" w:rsidRPr="00A84B53">
        <w:t xml:space="preserve"> </w:t>
      </w:r>
    </w:p>
    <w:p w14:paraId="5A5A2A91" w14:textId="4680894B" w:rsidR="00A84B53" w:rsidRDefault="00A84B53" w:rsidP="00A84B53">
      <w:pPr>
        <w:pStyle w:val="a1"/>
      </w:pPr>
      <w:r>
        <w:t>Guest user experience (</w:t>
      </w:r>
      <w:proofErr w:type="spellStart"/>
      <w:r>
        <w:t>LocalStorage</w:t>
      </w:r>
      <w:proofErr w:type="spellEnd"/>
      <w:r>
        <w:t xml:space="preserve"> for favorites and history, merge prompt upon login).</w:t>
      </w:r>
    </w:p>
    <w:p w14:paraId="0C12A5C0" w14:textId="5A28D307" w:rsidR="00DE7D5F" w:rsidRPr="00DC3F7D" w:rsidRDefault="00A84B53" w:rsidP="00A84B53">
      <w:pPr>
        <w:pStyle w:val="a1"/>
      </w:pPr>
      <w:r>
        <w:t>Review system (create, edit, delete, rating aggregation).</w:t>
      </w:r>
    </w:p>
    <w:p w14:paraId="426D7BFC" w14:textId="2F574319" w:rsidR="00DE7D5F" w:rsidRDefault="00DE7D5F" w:rsidP="004470CB">
      <w:pPr>
        <w:pStyle w:val="a1"/>
      </w:pPr>
      <w:r w:rsidRPr="00DC3F7D">
        <w:t>Cross-browser compatibility (Chrome, Firefox, Safari, Edge).</w:t>
      </w:r>
    </w:p>
    <w:p w14:paraId="122ED577" w14:textId="27230031" w:rsidR="005F54B4" w:rsidRPr="00DC3F7D" w:rsidRDefault="005F54B4" w:rsidP="004470CB">
      <w:pPr>
        <w:pStyle w:val="a1"/>
      </w:pPr>
      <w:r w:rsidRPr="005F54B4">
        <w:t>Playwright automated screenshot tests for visual regression</w:t>
      </w:r>
      <w:r>
        <w:t>.</w:t>
      </w:r>
    </w:p>
    <w:p w14:paraId="3A6A8465" w14:textId="39D0C7C6" w:rsidR="00B71445" w:rsidRPr="00DC3F7D" w:rsidRDefault="00DE7D5F" w:rsidP="00DE7D5F">
      <w:pPr>
        <w:pStyle w:val="10"/>
      </w:pPr>
      <w:r w:rsidRPr="00DC3F7D">
        <w:t xml:space="preserve">Based on testing, </w:t>
      </w:r>
      <w:r w:rsidR="005F54B4" w:rsidRPr="005F54B4">
        <w:t>we will refine the user interface and user experience, fix any bugs, and ensure all features work as expected</w:t>
      </w:r>
      <w:r w:rsidR="00B71445" w:rsidRPr="00DC3F7D">
        <w:t>.</w:t>
      </w:r>
    </w:p>
    <w:p w14:paraId="1F3957CD" w14:textId="41A2C4CC" w:rsidR="00B74AB9" w:rsidRPr="00DC3F7D" w:rsidRDefault="00B71445" w:rsidP="00B71445">
      <w:pPr>
        <w:pStyle w:val="10"/>
      </w:pPr>
      <w:r w:rsidRPr="00DC3F7D">
        <w:rPr>
          <w:b/>
          <w:bCs/>
        </w:rPr>
        <w:t>Week 4 Deliverable (Final):</w:t>
      </w:r>
      <w:r w:rsidRPr="00DC3F7D">
        <w:t xml:space="preserve"> A </w:t>
      </w:r>
      <w:r w:rsidR="005F54B4" w:rsidRPr="005F54B4">
        <w:t xml:space="preserve">fully functional, polished web application deployed to a live URL at </w:t>
      </w:r>
      <w:hyperlink r:id="rId15" w:history="1">
        <w:r w:rsidR="005F54B4" w:rsidRPr="005F54B4">
          <w:rPr>
            <w:rStyle w:val="af5"/>
          </w:rPr>
          <w:t>https://food.jackie-macau.top</w:t>
        </w:r>
      </w:hyperlink>
      <w:r w:rsidR="005F54B4" w:rsidRPr="005F54B4">
        <w:t>, with all features working: testable responsive design, full-stack MVC implementation, user authentication (signup/email verification/login/password reset with CSRF protection), user dashboard with search history, browsing history, and favorites, restaurant detail pages with review system, admin panel for content management, interactive map with dual-mode rendering and marker clustering, proper guest user handling, and complete trilingual support</w:t>
      </w:r>
      <w:r w:rsidR="00B74AB9" w:rsidRPr="00DC3F7D">
        <w:t>.</w:t>
      </w:r>
    </w:p>
    <w:bookmarkEnd w:id="17"/>
    <w:bookmarkEnd w:id="18"/>
    <w:p w14:paraId="7EEBD87E" w14:textId="35DB44CD" w:rsidR="00794623" w:rsidRPr="00B93005" w:rsidRDefault="008C3A3F" w:rsidP="00B93005">
      <w:pPr>
        <w:pStyle w:val="2"/>
      </w:pPr>
      <w:r w:rsidRPr="00B93005">
        <w:t>Summary Timeline</w:t>
      </w:r>
    </w:p>
    <w:tbl>
      <w:tblPr>
        <w:tblStyle w:val="af2"/>
        <w:tblW w:w="8275" w:type="dxa"/>
        <w:tblLook w:val="04A0" w:firstRow="1" w:lastRow="0" w:firstColumn="1" w:lastColumn="0" w:noHBand="0" w:noVBand="1"/>
      </w:tblPr>
      <w:tblGrid>
        <w:gridCol w:w="1075"/>
        <w:gridCol w:w="2700"/>
        <w:gridCol w:w="4500"/>
      </w:tblGrid>
      <w:tr w:rsidR="006950B2" w:rsidRPr="00DC3F7D" w14:paraId="699C1C1F" w14:textId="77777777" w:rsidTr="00D750F3">
        <w:trPr>
          <w:trHeight w:val="144"/>
        </w:trPr>
        <w:tc>
          <w:tcPr>
            <w:tcW w:w="1075" w:type="dxa"/>
            <w:hideMark/>
          </w:tcPr>
          <w:p w14:paraId="6BB56F5C" w14:textId="77777777" w:rsidR="006950B2" w:rsidRPr="00DC3F7D" w:rsidRDefault="006950B2" w:rsidP="00D750F3">
            <w:pPr>
              <w:spacing w:before="120" w:after="120" w:line="240" w:lineRule="auto"/>
              <w:jc w:val="center"/>
            </w:pPr>
            <w:r w:rsidRPr="00DC3F7D">
              <w:t>Week</w:t>
            </w:r>
          </w:p>
        </w:tc>
        <w:tc>
          <w:tcPr>
            <w:tcW w:w="2700" w:type="dxa"/>
            <w:hideMark/>
          </w:tcPr>
          <w:p w14:paraId="2A7DFEBB" w14:textId="77777777" w:rsidR="006950B2" w:rsidRPr="00DC3F7D" w:rsidRDefault="006950B2" w:rsidP="00D750F3">
            <w:pPr>
              <w:spacing w:before="120" w:after="120" w:line="240" w:lineRule="auto"/>
              <w:jc w:val="center"/>
            </w:pPr>
            <w:r w:rsidRPr="00DC3F7D">
              <w:t>Focus</w:t>
            </w:r>
          </w:p>
        </w:tc>
        <w:tc>
          <w:tcPr>
            <w:tcW w:w="4500" w:type="dxa"/>
            <w:hideMark/>
          </w:tcPr>
          <w:p w14:paraId="3EA20B66" w14:textId="77777777" w:rsidR="006950B2" w:rsidRPr="00DC3F7D" w:rsidRDefault="006950B2" w:rsidP="00D750F3">
            <w:pPr>
              <w:spacing w:before="120" w:after="120" w:line="240" w:lineRule="auto"/>
              <w:jc w:val="center"/>
            </w:pPr>
            <w:r w:rsidRPr="00DC3F7D">
              <w:t>Key Deliverables</w:t>
            </w:r>
          </w:p>
        </w:tc>
      </w:tr>
      <w:tr w:rsidR="003F106A" w:rsidRPr="00DC3F7D" w14:paraId="532E563E" w14:textId="77777777" w:rsidTr="00D750F3">
        <w:trPr>
          <w:trHeight w:val="144"/>
        </w:trPr>
        <w:tc>
          <w:tcPr>
            <w:tcW w:w="1075" w:type="dxa"/>
            <w:hideMark/>
          </w:tcPr>
          <w:p w14:paraId="24EFC9D3" w14:textId="5F5C5E29" w:rsidR="003F106A" w:rsidRPr="00DC3F7D" w:rsidRDefault="003F106A" w:rsidP="00D750F3">
            <w:pPr>
              <w:spacing w:before="120" w:after="120" w:line="240" w:lineRule="auto"/>
              <w:jc w:val="center"/>
            </w:pPr>
            <w:r w:rsidRPr="00DC3F7D">
              <w:t>Week 1</w:t>
            </w:r>
          </w:p>
        </w:tc>
        <w:tc>
          <w:tcPr>
            <w:tcW w:w="2700" w:type="dxa"/>
            <w:hideMark/>
          </w:tcPr>
          <w:p w14:paraId="1E1E6119" w14:textId="2983428B" w:rsidR="003F106A" w:rsidRPr="00DC3F7D" w:rsidRDefault="00182615" w:rsidP="00D750F3">
            <w:pPr>
              <w:spacing w:before="120" w:after="120" w:line="240" w:lineRule="auto"/>
              <w:jc w:val="center"/>
            </w:pPr>
            <w:r w:rsidRPr="00182615">
              <w:t>Foundation &amp; User Authentication</w:t>
            </w:r>
          </w:p>
        </w:tc>
        <w:tc>
          <w:tcPr>
            <w:tcW w:w="4500" w:type="dxa"/>
            <w:hideMark/>
          </w:tcPr>
          <w:p w14:paraId="0E7FAD77" w14:textId="5BFCC6AB" w:rsidR="003F106A" w:rsidRPr="00DC3F7D" w:rsidRDefault="00F540BC" w:rsidP="00D750F3">
            <w:pPr>
              <w:spacing w:before="120" w:after="120" w:line="240" w:lineRule="auto"/>
              <w:jc w:val="center"/>
            </w:pPr>
            <w:r w:rsidRPr="00F540BC">
              <w:t>Signup/email</w:t>
            </w:r>
            <w:r w:rsidR="00C80F3B" w:rsidRPr="00C80F3B">
              <w:t xml:space="preserve"> verification/login/password reset + SQLite database (core relational tables) + 45-50 foods + 15-20 restaurants dataset</w:t>
            </w:r>
          </w:p>
        </w:tc>
      </w:tr>
      <w:tr w:rsidR="003F106A" w:rsidRPr="00DC3F7D" w14:paraId="45812F03" w14:textId="77777777" w:rsidTr="00D750F3">
        <w:trPr>
          <w:trHeight w:val="144"/>
        </w:trPr>
        <w:tc>
          <w:tcPr>
            <w:tcW w:w="1075" w:type="dxa"/>
            <w:hideMark/>
          </w:tcPr>
          <w:p w14:paraId="33AF6237" w14:textId="20790173" w:rsidR="003F106A" w:rsidRPr="00DC3F7D" w:rsidRDefault="003F106A" w:rsidP="00D750F3">
            <w:pPr>
              <w:spacing w:before="120" w:after="120" w:line="240" w:lineRule="auto"/>
              <w:jc w:val="center"/>
            </w:pPr>
            <w:r w:rsidRPr="00DC3F7D">
              <w:t>Week 2</w:t>
            </w:r>
          </w:p>
        </w:tc>
        <w:tc>
          <w:tcPr>
            <w:tcW w:w="2700" w:type="dxa"/>
            <w:hideMark/>
          </w:tcPr>
          <w:p w14:paraId="6A579BB7" w14:textId="20B7E15D" w:rsidR="003F106A" w:rsidRPr="00DC3F7D" w:rsidRDefault="00182615" w:rsidP="00D750F3">
            <w:pPr>
              <w:spacing w:before="120" w:after="120" w:line="240" w:lineRule="auto"/>
              <w:jc w:val="center"/>
            </w:pPr>
            <w:r w:rsidRPr="00182615">
              <w:t>Front-End &amp; Core Features</w:t>
            </w:r>
          </w:p>
        </w:tc>
        <w:tc>
          <w:tcPr>
            <w:tcW w:w="4500" w:type="dxa"/>
            <w:hideMark/>
          </w:tcPr>
          <w:p w14:paraId="3DFD9D1D" w14:textId="24047743" w:rsidR="003F106A" w:rsidRPr="00DC3F7D" w:rsidRDefault="00182615" w:rsidP="00D750F3">
            <w:pPr>
              <w:spacing w:before="120" w:after="120" w:line="240" w:lineRule="auto"/>
              <w:jc w:val="center"/>
            </w:pPr>
            <w:r w:rsidRPr="00182615">
              <w:t>Responsive trilingual UI + restaurant/food catalogs + search (debounced) + favorites system (</w:t>
            </w:r>
            <w:proofErr w:type="spellStart"/>
            <w:r w:rsidRPr="00182615">
              <w:t>LocalStorage</w:t>
            </w:r>
            <w:proofErr w:type="spellEnd"/>
            <w:r w:rsidRPr="00182615">
              <w:t xml:space="preserve"> for guests, DB for users)</w:t>
            </w:r>
          </w:p>
        </w:tc>
      </w:tr>
      <w:tr w:rsidR="003F106A" w:rsidRPr="00DC3F7D" w14:paraId="340E9831" w14:textId="77777777" w:rsidTr="00D750F3">
        <w:trPr>
          <w:trHeight w:val="144"/>
        </w:trPr>
        <w:tc>
          <w:tcPr>
            <w:tcW w:w="1075" w:type="dxa"/>
            <w:hideMark/>
          </w:tcPr>
          <w:p w14:paraId="07F558E4" w14:textId="5D1220B3" w:rsidR="003F106A" w:rsidRPr="00DC3F7D" w:rsidRDefault="003F106A" w:rsidP="00D750F3">
            <w:pPr>
              <w:spacing w:before="120" w:after="120" w:line="240" w:lineRule="auto"/>
              <w:jc w:val="center"/>
            </w:pPr>
            <w:r w:rsidRPr="00DC3F7D">
              <w:t>Week 3</w:t>
            </w:r>
          </w:p>
        </w:tc>
        <w:tc>
          <w:tcPr>
            <w:tcW w:w="2700" w:type="dxa"/>
            <w:hideMark/>
          </w:tcPr>
          <w:p w14:paraId="6A5FCB4A" w14:textId="4D5CABF9" w:rsidR="003F106A" w:rsidRPr="00DC3F7D" w:rsidRDefault="00182615" w:rsidP="00D750F3">
            <w:pPr>
              <w:spacing w:before="120" w:after="120" w:line="240" w:lineRule="auto"/>
              <w:jc w:val="center"/>
            </w:pPr>
            <w:r w:rsidRPr="00182615">
              <w:t>Map, Dashboard &amp; Review System</w:t>
            </w:r>
          </w:p>
        </w:tc>
        <w:tc>
          <w:tcPr>
            <w:tcW w:w="4500" w:type="dxa"/>
            <w:hideMark/>
          </w:tcPr>
          <w:p w14:paraId="7806B304" w14:textId="2E35F649" w:rsidR="003F106A" w:rsidRPr="00DC3F7D" w:rsidRDefault="00182615" w:rsidP="00D750F3">
            <w:pPr>
              <w:spacing w:before="120" w:after="120" w:line="240" w:lineRule="auto"/>
              <w:jc w:val="center"/>
            </w:pPr>
            <w:r w:rsidRPr="00182615">
              <w:t>Interactive map with dual-mode rendering + dashboard (history + favorites) + review system + restaurant detail pages + admin panel</w:t>
            </w:r>
          </w:p>
        </w:tc>
      </w:tr>
      <w:tr w:rsidR="003F106A" w:rsidRPr="00DC3F7D" w14:paraId="45829FA3" w14:textId="77777777" w:rsidTr="00D750F3">
        <w:trPr>
          <w:trHeight w:val="144"/>
        </w:trPr>
        <w:tc>
          <w:tcPr>
            <w:tcW w:w="1075" w:type="dxa"/>
            <w:hideMark/>
          </w:tcPr>
          <w:p w14:paraId="2EF14D78" w14:textId="7418EBF6" w:rsidR="003F106A" w:rsidRPr="00DC3F7D" w:rsidRDefault="003F106A" w:rsidP="00D750F3">
            <w:pPr>
              <w:spacing w:before="120" w:after="120" w:line="240" w:lineRule="auto"/>
              <w:jc w:val="center"/>
            </w:pPr>
            <w:r w:rsidRPr="00DC3F7D">
              <w:t>Week 4</w:t>
            </w:r>
          </w:p>
        </w:tc>
        <w:tc>
          <w:tcPr>
            <w:tcW w:w="2700" w:type="dxa"/>
            <w:hideMark/>
          </w:tcPr>
          <w:p w14:paraId="7A35BAE0" w14:textId="3AE43254" w:rsidR="003F106A" w:rsidRPr="00DC3F7D" w:rsidRDefault="00182615" w:rsidP="00D750F3">
            <w:pPr>
              <w:spacing w:before="120" w:after="120" w:line="240" w:lineRule="auto"/>
              <w:jc w:val="center"/>
            </w:pPr>
            <w:r w:rsidRPr="00182615">
              <w:t>Integration, Deployment &amp; Testing</w:t>
            </w:r>
          </w:p>
        </w:tc>
        <w:tc>
          <w:tcPr>
            <w:tcW w:w="4500" w:type="dxa"/>
            <w:hideMark/>
          </w:tcPr>
          <w:p w14:paraId="7A4F0BBF" w14:textId="6F85DBE6" w:rsidR="003F106A" w:rsidRPr="00DC3F7D" w:rsidRDefault="00D750F3" w:rsidP="00D750F3">
            <w:pPr>
              <w:spacing w:before="120" w:after="120" w:line="240" w:lineRule="auto"/>
              <w:jc w:val="center"/>
            </w:pPr>
            <w:r w:rsidRPr="00D750F3">
              <w:t>Live URL</w:t>
            </w:r>
            <w:r>
              <w:t xml:space="preserve"> </w:t>
            </w:r>
            <w:r w:rsidRPr="00D750F3">
              <w:t>+ fully integrated, tested full-stack web app</w:t>
            </w:r>
          </w:p>
        </w:tc>
      </w:tr>
    </w:tbl>
    <w:p w14:paraId="615CB81D" w14:textId="77777777" w:rsidR="008C3A3F" w:rsidRPr="00DC3F7D" w:rsidRDefault="008C3A3F" w:rsidP="008C3A3F"/>
    <w:p w14:paraId="38DD685D" w14:textId="77777777" w:rsidR="00794623" w:rsidRPr="00B93005" w:rsidRDefault="004760D9" w:rsidP="00B93005">
      <w:pPr>
        <w:pStyle w:val="1"/>
      </w:pPr>
      <w:bookmarkStart w:id="19" w:name="_Toc223279125"/>
      <w:r w:rsidRPr="00B93005">
        <w:lastRenderedPageBreak/>
        <w:t>Criteria for Success</w:t>
      </w:r>
      <w:bookmarkEnd w:id="19"/>
    </w:p>
    <w:p w14:paraId="12BB6103" w14:textId="4141EB5E" w:rsidR="00575E0A" w:rsidRPr="00DC3F7D" w:rsidRDefault="00B94FAE" w:rsidP="00765198">
      <w:pPr>
        <w:pStyle w:val="10"/>
      </w:pPr>
      <w:r w:rsidRPr="00DC3F7D">
        <w:t xml:space="preserve">A successful "Taste of Macau" project </w:t>
      </w:r>
      <w:r w:rsidR="00575E0A" w:rsidRPr="00DC3F7D">
        <w:t>will be evaluated against several key characteristics aligned with industry standards described by Google (2024) and MDN Web Docs (2024).</w:t>
      </w:r>
    </w:p>
    <w:p w14:paraId="2EBDA128" w14:textId="0B9F1366" w:rsidR="00575E0A" w:rsidRPr="00DC3F7D" w:rsidRDefault="00575E0A" w:rsidP="00575E0A">
      <w:pPr>
        <w:pStyle w:val="10"/>
        <w:rPr>
          <w:b/>
          <w:bCs/>
        </w:rPr>
      </w:pPr>
      <w:r w:rsidRPr="00DC3F7D">
        <w:rPr>
          <w:b/>
          <w:bCs/>
        </w:rPr>
        <w:t>Testable Responsive Design</w:t>
      </w:r>
      <w:r w:rsidRPr="00DC3F7D">
        <w:t xml:space="preserve"> – The application must demonstrate fully testable responsive design, meaning the grid of food cards, search bar, filter buttons, embedded map, and user dashboard adapt seamlessly to all screen sizes from large desktop monitors to smartphones. We will use browser developer tools to test and validate responsiveness across multiple device viewports, meeting Google's (2024) core web vitals standards for mobile friendliness.</w:t>
      </w:r>
      <w:r w:rsidRPr="00DC3F7D">
        <w:rPr>
          <w:b/>
          <w:bCs/>
        </w:rPr>
        <w:t xml:space="preserve"> </w:t>
      </w:r>
    </w:p>
    <w:p w14:paraId="67518765" w14:textId="4D4151EE" w:rsidR="00017925" w:rsidRPr="00DC3F7D" w:rsidRDefault="00017925" w:rsidP="00017925">
      <w:pPr>
        <w:pStyle w:val="10"/>
      </w:pPr>
      <w:r w:rsidRPr="00DC3F7D">
        <w:rPr>
          <w:b/>
          <w:bCs/>
        </w:rPr>
        <w:t>Visual Appeal</w:t>
      </w:r>
      <w:r w:rsidRPr="00DC3F7D">
        <w:t xml:space="preserve"> – The primary indicator of success will be the visual appeal of the finished product, where the layout is clean, modern,</w:t>
      </w:r>
      <w:r w:rsidR="003A3CCE">
        <w:t xml:space="preserve"> </w:t>
      </w:r>
      <w:r w:rsidR="003A3CCE" w:rsidRPr="003A3CCE">
        <w:t>with a cohesive design system (Macau-themed colors: Portuguese tile aesthetics, Chinese red, Portuguese green, egg tart gold),</w:t>
      </w:r>
      <w:r w:rsidRPr="00DC3F7D">
        <w:t xml:space="preserve"> and effectively showcases Macau's culinary heritage through high-quality images and an intuitive interface, as promoted by the Macao Government Tourism Office (2024).</w:t>
      </w:r>
    </w:p>
    <w:p w14:paraId="3DC41EFC" w14:textId="3B466136" w:rsidR="00017925" w:rsidRPr="00DC3F7D" w:rsidRDefault="00017925" w:rsidP="00017925">
      <w:pPr>
        <w:pStyle w:val="10"/>
      </w:pPr>
      <w:r w:rsidRPr="00DC3F7D">
        <w:rPr>
          <w:b/>
          <w:bCs/>
        </w:rPr>
        <w:t>Full-Stack Implementation</w:t>
      </w:r>
      <w:r w:rsidRPr="00DC3F7D">
        <w:t xml:space="preserve"> – The</w:t>
      </w:r>
      <w:r w:rsidR="000B0F03" w:rsidRPr="000B0F03">
        <w:t xml:space="preserve"> application must demonstrate complete full-stack web development, with front-end (HTML/CSS/JavaScript) providing interactive user interfaces, back-end (PHP) handling server-side logic and authentication, and database (SQLite) persisting user data, search history, browsing history, favorites, and reviews, all connected via MVC architecture.</w:t>
      </w:r>
    </w:p>
    <w:p w14:paraId="27E5759A" w14:textId="77777777" w:rsidR="00017925" w:rsidRPr="00DC3F7D" w:rsidRDefault="00017925" w:rsidP="00017925">
      <w:pPr>
        <w:pStyle w:val="10"/>
      </w:pPr>
      <w:r w:rsidRPr="00DC3F7D">
        <w:rPr>
          <w:b/>
          <w:bCs/>
        </w:rPr>
        <w:t xml:space="preserve">User Authentication Success </w:t>
      </w:r>
      <w:r w:rsidRPr="00DC3F7D">
        <w:t>– The system must support:</w:t>
      </w:r>
    </w:p>
    <w:p w14:paraId="28DD566F" w14:textId="2DFABC63" w:rsidR="00017925" w:rsidRPr="00DC3F7D" w:rsidRDefault="00017925" w:rsidP="004470CB">
      <w:pPr>
        <w:pStyle w:val="a1"/>
      </w:pPr>
      <w:r w:rsidRPr="00DC3F7D">
        <w:t>User signup with email verification (unique link sent via email)</w:t>
      </w:r>
      <w:r w:rsidR="00DC3F7D" w:rsidRPr="00DC3F7D">
        <w:t>.</w:t>
      </w:r>
    </w:p>
    <w:p w14:paraId="4E49B0B9" w14:textId="0719DEF6" w:rsidR="00017925" w:rsidRPr="00DC3F7D" w:rsidRDefault="00017925" w:rsidP="004470CB">
      <w:pPr>
        <w:pStyle w:val="a1"/>
      </w:pPr>
      <w:r w:rsidRPr="00DC3F7D">
        <w:t>User login with session management and hashed passwords</w:t>
      </w:r>
      <w:r w:rsidR="00DC3F7D" w:rsidRPr="00DC3F7D">
        <w:t>.</w:t>
      </w:r>
    </w:p>
    <w:p w14:paraId="7C0D7F39" w14:textId="068B314D" w:rsidR="00017925" w:rsidRDefault="00017925" w:rsidP="004470CB">
      <w:pPr>
        <w:pStyle w:val="a1"/>
      </w:pPr>
      <w:r w:rsidRPr="00DC3F7D">
        <w:t>Password reset flow (forgot password → email reset link → set new password)</w:t>
      </w:r>
      <w:r w:rsidR="00DC3F7D" w:rsidRPr="00DC3F7D">
        <w:t>.</w:t>
      </w:r>
    </w:p>
    <w:p w14:paraId="6984F106" w14:textId="67309551" w:rsidR="000B0F03" w:rsidRPr="00DC3F7D" w:rsidRDefault="000B0F03" w:rsidP="004470CB">
      <w:pPr>
        <w:pStyle w:val="a1"/>
      </w:pPr>
      <w:r w:rsidRPr="000B0F03">
        <w:t>CSRF protection with token generation and single-use rotation</w:t>
      </w:r>
      <w:r>
        <w:t>.</w:t>
      </w:r>
    </w:p>
    <w:p w14:paraId="2CD69BA1" w14:textId="77777777" w:rsidR="00017925" w:rsidRPr="00DC3F7D" w:rsidRDefault="00017925" w:rsidP="004470CB">
      <w:pPr>
        <w:pStyle w:val="a1"/>
      </w:pPr>
      <w:r w:rsidRPr="00DC3F7D">
        <w:t>All forms must validate user input and provide clear error or success messages.</w:t>
      </w:r>
    </w:p>
    <w:p w14:paraId="401D34F2" w14:textId="70E64FFB" w:rsidR="00017925" w:rsidRPr="00DC3F7D" w:rsidRDefault="00017925" w:rsidP="00017925">
      <w:pPr>
        <w:pStyle w:val="10"/>
      </w:pPr>
      <w:r w:rsidRPr="00765198">
        <w:rPr>
          <w:b/>
          <w:bCs/>
        </w:rPr>
        <w:lastRenderedPageBreak/>
        <w:t>User Dashboard Success</w:t>
      </w:r>
      <w:r w:rsidRPr="00DC3F7D">
        <w:t xml:space="preserve"> – T</w:t>
      </w:r>
      <w:r w:rsidR="00D9152D" w:rsidRPr="00D9152D">
        <w:t>he user dashboard must be accessible only to logged-in users and must integrate three essential service modules</w:t>
      </w:r>
      <w:r w:rsidRPr="00DC3F7D">
        <w:t>:</w:t>
      </w:r>
    </w:p>
    <w:p w14:paraId="3B85105D" w14:textId="59F32F01" w:rsidR="00017925" w:rsidRPr="00DC3F7D" w:rsidRDefault="00017925" w:rsidP="00765198">
      <w:pPr>
        <w:pStyle w:val="10"/>
        <w:numPr>
          <w:ilvl w:val="0"/>
          <w:numId w:val="30"/>
        </w:numPr>
        <w:spacing w:after="120"/>
        <w:ind w:left="1195" w:hanging="475"/>
      </w:pPr>
      <w:r w:rsidRPr="00765198">
        <w:rPr>
          <w:b/>
          <w:bCs/>
        </w:rPr>
        <w:t xml:space="preserve">Search History </w:t>
      </w:r>
      <w:r w:rsidRPr="00DC3F7D">
        <w:t>– Displays past search queries made by the user, saved to the database, with ability to re-run searches</w:t>
      </w:r>
      <w:r w:rsidR="00CD1770">
        <w:t>.</w:t>
      </w:r>
    </w:p>
    <w:p w14:paraId="7AD1A190" w14:textId="69AA54E8" w:rsidR="00017925" w:rsidRDefault="00017925" w:rsidP="00765198">
      <w:pPr>
        <w:pStyle w:val="10"/>
        <w:numPr>
          <w:ilvl w:val="0"/>
          <w:numId w:val="30"/>
        </w:numPr>
        <w:spacing w:after="120"/>
        <w:ind w:left="1195" w:hanging="475"/>
      </w:pPr>
      <w:r w:rsidRPr="00765198">
        <w:rPr>
          <w:b/>
          <w:bCs/>
        </w:rPr>
        <w:t>Browsing/Viewing History</w:t>
      </w:r>
      <w:r w:rsidRPr="00DC3F7D">
        <w:t xml:space="preserve"> – Tracks food cards viewed by the user, persists across sessions, displays "Recently Viewed" items.</w:t>
      </w:r>
    </w:p>
    <w:p w14:paraId="1D9D7B98" w14:textId="184FEC67" w:rsidR="00D9152D" w:rsidRDefault="00D9152D" w:rsidP="00D9152D">
      <w:pPr>
        <w:pStyle w:val="a"/>
        <w:numPr>
          <w:ilvl w:val="0"/>
          <w:numId w:val="30"/>
        </w:numPr>
        <w:rPr>
          <w:rFonts w:eastAsia="-webkit-standard"/>
          <w:b w:val="0"/>
          <w:bCs w:val="0"/>
          <w:color w:val="000000" w:themeColor="text1"/>
        </w:rPr>
      </w:pPr>
      <w:r w:rsidRPr="00D9152D">
        <w:rPr>
          <w:rFonts w:eastAsia="-webkit-standard"/>
          <w:b w:val="0"/>
          <w:bCs w:val="0"/>
          <w:color w:val="000000" w:themeColor="text1"/>
        </w:rPr>
        <w:t xml:space="preserve">Favorites – Displays dishes saved by the user, synced from guest </w:t>
      </w:r>
      <w:proofErr w:type="spellStart"/>
      <w:r w:rsidRPr="00D9152D">
        <w:rPr>
          <w:rFonts w:eastAsia="-webkit-standard"/>
          <w:b w:val="0"/>
          <w:bCs w:val="0"/>
          <w:color w:val="000000" w:themeColor="text1"/>
        </w:rPr>
        <w:t>localStorage</w:t>
      </w:r>
      <w:proofErr w:type="spellEnd"/>
      <w:r w:rsidRPr="00D9152D">
        <w:rPr>
          <w:rFonts w:eastAsia="-webkit-standard"/>
          <w:b w:val="0"/>
          <w:bCs w:val="0"/>
          <w:color w:val="000000" w:themeColor="text1"/>
        </w:rPr>
        <w:t xml:space="preserve"> to server upon login</w:t>
      </w:r>
      <w:r>
        <w:rPr>
          <w:rFonts w:eastAsia="-webkit-standard"/>
          <w:b w:val="0"/>
          <w:bCs w:val="0"/>
          <w:color w:val="000000" w:themeColor="text1"/>
        </w:rPr>
        <w:t>.</w:t>
      </w:r>
    </w:p>
    <w:p w14:paraId="44570CD1" w14:textId="532EF9F2" w:rsidR="00FA35A6" w:rsidRPr="00FA35A6" w:rsidRDefault="00FA35A6" w:rsidP="00FA35A6">
      <w:pPr>
        <w:pStyle w:val="10"/>
        <w:spacing w:after="120"/>
      </w:pPr>
      <w:r w:rsidRPr="00FA35A6">
        <w:rPr>
          <w:b/>
          <w:bCs/>
        </w:rPr>
        <w:t>Review System Success</w:t>
      </w:r>
      <w:r w:rsidRPr="00FA35A6">
        <w:t xml:space="preserve"> – Users can create, edit, and delete reviews with 1–</w:t>
      </w:r>
      <w:proofErr w:type="gramStart"/>
      <w:r w:rsidRPr="00FA35A6">
        <w:t>5 star</w:t>
      </w:r>
      <w:proofErr w:type="gramEnd"/>
      <w:r w:rsidRPr="00FA35A6">
        <w:t xml:space="preserve"> ratings; restaurant rating aggregates (average and distribution) update automatically; duplicate prevention ensures one review per user per restaurant.</w:t>
      </w:r>
    </w:p>
    <w:p w14:paraId="66E0B1FD" w14:textId="4C37A5B6" w:rsidR="00FA35A6" w:rsidRPr="00FA35A6" w:rsidRDefault="00FA35A6" w:rsidP="00FA35A6">
      <w:pPr>
        <w:pStyle w:val="10"/>
        <w:spacing w:after="120"/>
      </w:pPr>
      <w:r w:rsidRPr="00FA35A6">
        <w:rPr>
          <w:b/>
          <w:bCs/>
        </w:rPr>
        <w:t xml:space="preserve">Restaurant Detail Pages Success </w:t>
      </w:r>
      <w:r w:rsidRPr="00FA35A6">
        <w:t>– Each of the 16 restaurants has a dedicated detail page displaying signature dishes, user reviews with star ratings, tag-based attributes, and an embedded map location.</w:t>
      </w:r>
    </w:p>
    <w:p w14:paraId="580C4F73" w14:textId="6069BAC5" w:rsidR="00FA35A6" w:rsidRPr="00FA35A6" w:rsidRDefault="00FA35A6" w:rsidP="00FA35A6">
      <w:pPr>
        <w:pStyle w:val="10"/>
        <w:spacing w:after="120"/>
      </w:pPr>
      <w:r w:rsidRPr="00FA35A6">
        <w:rPr>
          <w:b/>
          <w:bCs/>
        </w:rPr>
        <w:t>Admin Panel Success</w:t>
      </w:r>
      <w:r w:rsidRPr="00FA35A6">
        <w:t xml:space="preserve"> – Administrators can perform CRUD operations on restaurants and foods, link foods to restaurants, and manage user feedback reports with a status workflow (new </w:t>
      </w:r>
      <w:r w:rsidRPr="00FA35A6">
        <w:rPr>
          <w:rFonts w:hint="eastAsia"/>
        </w:rPr>
        <w:t>→</w:t>
      </w:r>
      <w:r w:rsidRPr="00FA35A6">
        <w:t xml:space="preserve"> reviewing </w:t>
      </w:r>
      <w:r w:rsidRPr="00FA35A6">
        <w:rPr>
          <w:rFonts w:hint="eastAsia"/>
        </w:rPr>
        <w:t>→</w:t>
      </w:r>
      <w:r w:rsidRPr="00FA35A6">
        <w:t xml:space="preserve"> resolved).</w:t>
      </w:r>
    </w:p>
    <w:p w14:paraId="064D4C6F" w14:textId="71388C85" w:rsidR="00581D9F" w:rsidRPr="00DC3F7D" w:rsidRDefault="00581D9F" w:rsidP="00581D9F">
      <w:pPr>
        <w:pStyle w:val="10"/>
        <w:spacing w:after="120"/>
      </w:pPr>
      <w:r w:rsidRPr="00581D9F">
        <w:rPr>
          <w:b/>
          <w:bCs/>
        </w:rPr>
        <w:t>Guest User Handling Success</w:t>
      </w:r>
      <w:r w:rsidRPr="00581D9F">
        <w:t xml:space="preserve"> – Guest users must have their search and browsing history stored in </w:t>
      </w:r>
      <w:proofErr w:type="spellStart"/>
      <w:r w:rsidRPr="00581D9F">
        <w:t>LocalStorage</w:t>
      </w:r>
      <w:proofErr w:type="spellEnd"/>
      <w:r w:rsidRPr="00581D9F">
        <w:t>. Upon login, the system must detect local history and prompt merging with the cloud account. No personally identifiable information should be collected from guest users.</w:t>
      </w:r>
    </w:p>
    <w:p w14:paraId="6A5923E8" w14:textId="77777777" w:rsidR="00017925" w:rsidRPr="00DC3F7D" w:rsidRDefault="00017925" w:rsidP="00017925">
      <w:pPr>
        <w:pStyle w:val="10"/>
      </w:pPr>
      <w:r w:rsidRPr="00765198">
        <w:rPr>
          <w:b/>
          <w:bCs/>
        </w:rPr>
        <w:t>Search Functionality Success</w:t>
      </w:r>
      <w:r w:rsidRPr="00DC3F7D">
        <w:t xml:space="preserve"> – The search feature must correctly filter food items based on user input (by name, category, or location) and update displayed results instantly (client-side). For logged-in users, each search query must be recorded in the database and appear in the dashboard's search history.</w:t>
      </w:r>
    </w:p>
    <w:p w14:paraId="78C37137" w14:textId="74DF15BD" w:rsidR="00017925" w:rsidRDefault="00017925" w:rsidP="00017925">
      <w:pPr>
        <w:pStyle w:val="10"/>
      </w:pPr>
      <w:r w:rsidRPr="00765198">
        <w:rPr>
          <w:b/>
          <w:bCs/>
        </w:rPr>
        <w:lastRenderedPageBreak/>
        <w:t>Map Interactivity</w:t>
      </w:r>
      <w:r w:rsidRPr="00AD2451">
        <w:rPr>
          <w:b/>
          <w:bCs/>
        </w:rPr>
        <w:t xml:space="preserve"> </w:t>
      </w:r>
      <w:r w:rsidR="00AD2451" w:rsidRPr="00AD2451">
        <w:rPr>
          <w:b/>
          <w:bCs/>
        </w:rPr>
        <w:t xml:space="preserve">and Clustering Success </w:t>
      </w:r>
      <w:r w:rsidR="00AD2451" w:rsidRPr="00AD2451">
        <w:t xml:space="preserve">– Both food markers and restaurant clusters must load correctly. Marker clustering must handle overlapping at lower zoom levels. Bi-directional interaction between food/restaurant cards and map </w:t>
      </w:r>
      <w:proofErr w:type="spellStart"/>
      <w:r w:rsidR="00AD2451" w:rsidRPr="00AD2451">
        <w:t>markers</w:t>
      </w:r>
      <w:proofErr w:type="spellEnd"/>
      <w:r w:rsidR="00AD2451" w:rsidRPr="00AD2451">
        <w:t xml:space="preserve"> must work even when markers are clustered – clicking a card should zoom to reveal and highlight the corresponding marker. The edge case where a restaurant has multiple signature dishes at the same coordinates must be handled correctly</w:t>
      </w:r>
      <w:r w:rsidRPr="00DC3F7D">
        <w:t>.</w:t>
      </w:r>
    </w:p>
    <w:p w14:paraId="4E494E35" w14:textId="608942DB" w:rsidR="00A65908" w:rsidRDefault="00A65908" w:rsidP="00A65908">
      <w:pPr>
        <w:pStyle w:val="10"/>
      </w:pPr>
      <w:r w:rsidRPr="00A65908">
        <w:rPr>
          <w:b/>
          <w:bCs/>
        </w:rPr>
        <w:t>Trilingual Coverage Success</w:t>
      </w:r>
      <w:r>
        <w:t xml:space="preserve"> – All content (food entries, restaurant descriptions) and UI labels must render correctly in Chinese, English, and Portuguese, with seamless language switching via AJAX and locale persistence across sessions.</w:t>
      </w:r>
    </w:p>
    <w:p w14:paraId="425495BA" w14:textId="6D4A2EF4" w:rsidR="00A65908" w:rsidRPr="00DC3F7D" w:rsidRDefault="00A65908" w:rsidP="00A65908">
      <w:pPr>
        <w:pStyle w:val="10"/>
      </w:pPr>
      <w:r w:rsidRPr="00A65908">
        <w:rPr>
          <w:b/>
          <w:bCs/>
        </w:rPr>
        <w:t>Data Quality and Updateability Success</w:t>
      </w:r>
      <w:r>
        <w:t xml:space="preserve"> – The initial dataset (49 foods, 16 restaurants) must be verified through the three-layer mechanism. The system must include a user feedback mechanism ('Report Location Issue') and an administrative interface for updating content without code changes.</w:t>
      </w:r>
    </w:p>
    <w:p w14:paraId="7CDB476F" w14:textId="3FB0398F" w:rsidR="00017925" w:rsidRPr="00DC3F7D" w:rsidRDefault="00017925" w:rsidP="00017925">
      <w:pPr>
        <w:pStyle w:val="10"/>
      </w:pPr>
      <w:r w:rsidRPr="0016603B">
        <w:rPr>
          <w:b/>
          <w:bCs/>
        </w:rPr>
        <w:t xml:space="preserve">Successful Deployment with Public URL </w:t>
      </w:r>
      <w:r w:rsidRPr="00DC3F7D">
        <w:t xml:space="preserve">– The final project must be deployed to a publicly accessible web URL </w:t>
      </w:r>
      <w:r w:rsidR="007D25E8" w:rsidRPr="007D25E8">
        <w:t xml:space="preserve">at </w:t>
      </w:r>
      <w:hyperlink r:id="rId16" w:history="1">
        <w:r w:rsidR="007D25E8" w:rsidRPr="007D25E8">
          <w:rPr>
            <w:rStyle w:val="af5"/>
          </w:rPr>
          <w:t>https://food.jackie-macau.top</w:t>
        </w:r>
      </w:hyperlink>
      <w:r w:rsidR="007D25E8" w:rsidRPr="007D25E8">
        <w:t xml:space="preserve"> with working SSL</w:t>
      </w:r>
      <w:r w:rsidRPr="00DC3F7D">
        <w:t>. The live site must be accessible, correctly render all front-end content, and have all PHP features (authentication, dashboard, search history, browsing history) functioning as expected. This URL serves as the primary evidence for evaluating team and individual contributions to project tasks and the achievement of course learning outcomes.</w:t>
      </w:r>
    </w:p>
    <w:p w14:paraId="0350624B" w14:textId="3344F90F" w:rsidR="00017925" w:rsidRPr="00DC3F7D" w:rsidRDefault="00017925" w:rsidP="00017925">
      <w:pPr>
        <w:pStyle w:val="10"/>
      </w:pPr>
      <w:r w:rsidRPr="0016603B">
        <w:rPr>
          <w:b/>
          <w:bCs/>
        </w:rPr>
        <w:t>Code Quality and Documentation</w:t>
      </w:r>
      <w:r w:rsidRPr="00DC3F7D">
        <w:t xml:space="preserve"> – The HTML must be semantic and accessible, the CSS organized and maintainable, the JavaScript and PHP code well-structured, properly commented, and free of errors according to MDN Web Docs (2024) best practices</w:t>
      </w:r>
      <w:r w:rsidR="007D25E8">
        <w:t xml:space="preserve">, </w:t>
      </w:r>
      <w:r w:rsidR="007D25E8" w:rsidRPr="007D25E8">
        <w:t>following MVC separation of concerns.</w:t>
      </w:r>
    </w:p>
    <w:p w14:paraId="3DD77930" w14:textId="00BA9A04" w:rsidR="00017925" w:rsidRPr="00DC3F7D" w:rsidRDefault="00017925" w:rsidP="00017925">
      <w:pPr>
        <w:pStyle w:val="10"/>
      </w:pPr>
      <w:r w:rsidRPr="0016603B">
        <w:rPr>
          <w:b/>
          <w:bCs/>
        </w:rPr>
        <w:t xml:space="preserve">Self-Assessment and Testing </w:t>
      </w:r>
      <w:r w:rsidRPr="00DC3F7D">
        <w:t xml:space="preserve">– To systematically evaluate our final product against these criteria, we will employ a self-assessment checklist based on the characteristics outlined above, incorporating validation standards from W3Schools (2024). Additionally, we will use browser developer tools such as Chrome DevTools for comprehensive responsive testing and debugging, </w:t>
      </w:r>
      <w:r w:rsidR="000161DA" w:rsidRPr="000161DA">
        <w:t xml:space="preserve">and Playwright for automated screenshot </w:t>
      </w:r>
      <w:proofErr w:type="gramStart"/>
      <w:r w:rsidR="000161DA" w:rsidRPr="000161DA">
        <w:t xml:space="preserve">testing, </w:t>
      </w:r>
      <w:r w:rsidR="000161DA">
        <w:t xml:space="preserve"> </w:t>
      </w:r>
      <w:r w:rsidRPr="00DC3F7D">
        <w:t>as</w:t>
      </w:r>
      <w:proofErr w:type="gramEnd"/>
      <w:r w:rsidRPr="00DC3F7D">
        <w:t xml:space="preserve"> recommended by MDN Web Docs (2024).</w:t>
      </w:r>
    </w:p>
    <w:p w14:paraId="21645239" w14:textId="77803C01" w:rsidR="00794623" w:rsidRPr="00DC3F7D" w:rsidRDefault="00017925" w:rsidP="00017925">
      <w:pPr>
        <w:pStyle w:val="10"/>
      </w:pPr>
      <w:r w:rsidRPr="00DC3F7D">
        <w:lastRenderedPageBreak/>
        <w:t xml:space="preserve">The ultimate proof of success, however, will be the </w:t>
      </w:r>
      <w:r w:rsidRPr="000161DA">
        <w:rPr>
          <w:b/>
          <w:bCs/>
        </w:rPr>
        <w:t>final visual</w:t>
      </w:r>
      <w:r w:rsidRPr="00DC3F7D">
        <w:t xml:space="preserve"> and functional </w:t>
      </w:r>
      <w:r w:rsidRPr="0016603B">
        <w:rPr>
          <w:b/>
          <w:bCs/>
        </w:rPr>
        <w:t>demonstration of the live web application itself</w:t>
      </w:r>
      <w:r w:rsidRPr="00DC3F7D">
        <w:t>, whose behavior and appearance will serve as the definitive measure of project completion and quality</w:t>
      </w:r>
      <w:r w:rsidR="004760D9" w:rsidRPr="00DC3F7D">
        <w:t>.</w:t>
      </w:r>
    </w:p>
    <w:p w14:paraId="20B3264E" w14:textId="77777777" w:rsidR="00794623" w:rsidRPr="00DC3F7D" w:rsidRDefault="004760D9">
      <w:pPr>
        <w:spacing w:after="200" w:line="240" w:lineRule="auto"/>
        <w:jc w:val="left"/>
        <w:rPr>
          <w:b/>
          <w:bCs/>
          <w:color w:val="auto"/>
        </w:rPr>
      </w:pPr>
      <w:r w:rsidRPr="00DC3F7D">
        <w:br w:type="page"/>
      </w:r>
    </w:p>
    <w:p w14:paraId="13D150C3" w14:textId="77777777" w:rsidR="00794623" w:rsidRDefault="004760D9" w:rsidP="009D29F1">
      <w:pPr>
        <w:pStyle w:val="1"/>
      </w:pPr>
      <w:bookmarkStart w:id="20" w:name="_Toc223279126"/>
      <w:r w:rsidRPr="009D29F1">
        <w:lastRenderedPageBreak/>
        <w:t>Project Related References</w:t>
      </w:r>
      <w:bookmarkEnd w:id="20"/>
    </w:p>
    <w:p w14:paraId="2FEE6117" w14:textId="69B0FCD3" w:rsidR="00184600" w:rsidRPr="00184600" w:rsidRDefault="00184600" w:rsidP="00184600">
      <w:pPr>
        <w:pStyle w:val="10"/>
        <w:ind w:left="720" w:hanging="720"/>
      </w:pPr>
      <w:r>
        <w:t xml:space="preserve">Apache HTTP Server Documentation. (2024). </w:t>
      </w:r>
      <w:proofErr w:type="spellStart"/>
      <w:r>
        <w:t>mod_rewrite</w:t>
      </w:r>
      <w:proofErr w:type="spellEnd"/>
      <w:r>
        <w:t xml:space="preserve">. </w:t>
      </w:r>
      <w:hyperlink r:id="rId17" w:history="1">
        <w:r w:rsidRPr="00184600">
          <w:rPr>
            <w:rStyle w:val="af5"/>
          </w:rPr>
          <w:t>https://httpd.apache.org/docs/current/mod/mod_rewrite.html</w:t>
        </w:r>
      </w:hyperlink>
    </w:p>
    <w:bookmarkEnd w:id="3"/>
    <w:p w14:paraId="6013F4D2" w14:textId="77777777" w:rsidR="00794623" w:rsidRPr="00DC3F7D" w:rsidRDefault="004760D9" w:rsidP="0044378A">
      <w:pPr>
        <w:pStyle w:val="10"/>
        <w:ind w:left="720" w:hanging="720"/>
      </w:pPr>
      <w:r w:rsidRPr="00DC3F7D">
        <w:t xml:space="preserve">Google. (2024). Responsive web design basics. Web Fundamentals. </w:t>
      </w:r>
      <w:hyperlink r:id="rId18" w:history="1">
        <w:r w:rsidRPr="00DC3F7D">
          <w:rPr>
            <w:rStyle w:val="af5"/>
          </w:rPr>
          <w:t>https://developers.google.com/web/fundamentals/design-and-ux/responsive</w:t>
        </w:r>
      </w:hyperlink>
    </w:p>
    <w:p w14:paraId="78A40E07" w14:textId="77777777" w:rsidR="00794623" w:rsidRPr="00DC3F7D" w:rsidRDefault="004760D9" w:rsidP="0044378A">
      <w:pPr>
        <w:pStyle w:val="10"/>
        <w:ind w:left="720" w:hanging="720"/>
      </w:pPr>
      <w:proofErr w:type="spellStart"/>
      <w:r w:rsidRPr="00DC3F7D">
        <w:t>Haverbeke</w:t>
      </w:r>
      <w:proofErr w:type="spellEnd"/>
      <w:r w:rsidRPr="00DC3F7D">
        <w:t xml:space="preserve">, M. (2024). Eloquent JavaScript: A modern introduction to programming (4th ed.). No Starch Press. </w:t>
      </w:r>
      <w:hyperlink r:id="rId19" w:history="1">
        <w:r w:rsidRPr="00DC3F7D">
          <w:rPr>
            <w:rStyle w:val="af5"/>
          </w:rPr>
          <w:t>https://eloquentjavascript.net/</w:t>
        </w:r>
      </w:hyperlink>
    </w:p>
    <w:p w14:paraId="48BB1868" w14:textId="77777777" w:rsidR="00794623" w:rsidRDefault="004760D9" w:rsidP="0044378A">
      <w:pPr>
        <w:pStyle w:val="10"/>
        <w:ind w:left="720" w:hanging="720"/>
      </w:pPr>
      <w:r w:rsidRPr="00DC3F7D">
        <w:t xml:space="preserve">Leaflet. (2024). Leaflet - an open-source JavaScript library for interactive maps. </w:t>
      </w:r>
      <w:hyperlink r:id="rId20" w:history="1">
        <w:r w:rsidRPr="00DC3F7D">
          <w:rPr>
            <w:rStyle w:val="af5"/>
          </w:rPr>
          <w:t>https://leafletjs.com/</w:t>
        </w:r>
      </w:hyperlink>
    </w:p>
    <w:p w14:paraId="6E212606" w14:textId="7C787152" w:rsidR="00EC16A1" w:rsidRPr="00DC3F7D" w:rsidRDefault="00EC16A1" w:rsidP="0044378A">
      <w:pPr>
        <w:pStyle w:val="10"/>
        <w:ind w:left="720" w:hanging="720"/>
      </w:pPr>
      <w:r w:rsidRPr="00EC16A1">
        <w:t xml:space="preserve">Leaflet GitHub. (2024). </w:t>
      </w:r>
      <w:proofErr w:type="spellStart"/>
      <w:r w:rsidRPr="00EC16A1">
        <w:t>Leaflet.markercluster</w:t>
      </w:r>
      <w:proofErr w:type="spellEnd"/>
      <w:r w:rsidRPr="00EC16A1">
        <w:t xml:space="preserve"> plugin.</w:t>
      </w:r>
      <w:r>
        <w:t xml:space="preserve"> </w:t>
      </w:r>
      <w:hyperlink r:id="rId21" w:tgtFrame="_blank" w:history="1">
        <w:r w:rsidRPr="00EC16A1">
          <w:rPr>
            <w:rStyle w:val="af5"/>
          </w:rPr>
          <w:t>https://github.com/Leaflet/Leaflet.markercluster</w:t>
        </w:r>
      </w:hyperlink>
    </w:p>
    <w:p w14:paraId="4CA41CFB" w14:textId="77777777" w:rsidR="00794623" w:rsidRPr="00DC3F7D" w:rsidRDefault="004760D9" w:rsidP="0044378A">
      <w:pPr>
        <w:pStyle w:val="10"/>
        <w:ind w:left="720" w:hanging="720"/>
      </w:pPr>
      <w:r w:rsidRPr="00DC3F7D">
        <w:t xml:space="preserve">Macao Government Tourism Office. (2024). Gastronomy: The </w:t>
      </w:r>
      <w:proofErr w:type="spellStart"/>
      <w:r w:rsidRPr="00DC3F7D">
        <w:t>flavours</w:t>
      </w:r>
      <w:proofErr w:type="spellEnd"/>
      <w:r w:rsidRPr="00DC3F7D">
        <w:t xml:space="preserve"> of Macau. Visit Macau. </w:t>
      </w:r>
      <w:hyperlink r:id="rId22" w:history="1">
        <w:r w:rsidRPr="00DC3F7D">
          <w:rPr>
            <w:rStyle w:val="af5"/>
          </w:rPr>
          <w:t>https://www.macaotourism.gov.mo/en/food/gastronomy</w:t>
        </w:r>
      </w:hyperlink>
    </w:p>
    <w:p w14:paraId="4EF8A2CC" w14:textId="77777777" w:rsidR="00794623" w:rsidRPr="00DC3F7D" w:rsidRDefault="004760D9" w:rsidP="0044378A">
      <w:pPr>
        <w:pStyle w:val="10"/>
        <w:ind w:left="720" w:hanging="720"/>
      </w:pPr>
      <w:r w:rsidRPr="00DC3F7D">
        <w:t xml:space="preserve">MDN Web Docs. (2024). JavaScript: Dynamic client-side scripting. Mozilla Developer </w:t>
      </w:r>
      <w:hyperlink r:id="rId23" w:history="1">
        <w:r w:rsidRPr="00DC3F7D">
          <w:rPr>
            <w:rStyle w:val="af5"/>
          </w:rPr>
          <w:t>https://developer.mozilla.org/en-US/docs/Learn/JavaScript</w:t>
        </w:r>
      </w:hyperlink>
    </w:p>
    <w:p w14:paraId="338A4F3E" w14:textId="77777777" w:rsidR="00794623" w:rsidRPr="00DC3F7D" w:rsidRDefault="004760D9" w:rsidP="0044378A">
      <w:pPr>
        <w:pStyle w:val="10"/>
        <w:ind w:left="720" w:hanging="720"/>
      </w:pPr>
      <w:r w:rsidRPr="00DC3F7D">
        <w:t xml:space="preserve">MDN Web Docs. (2024). CSS: Cascading Style Sheets. Mozilla Developer Network. </w:t>
      </w:r>
      <w:hyperlink r:id="rId24" w:history="1">
        <w:r w:rsidRPr="00DC3F7D">
          <w:rPr>
            <w:rStyle w:val="af5"/>
          </w:rPr>
          <w:t>https://developer.mozilla.org/en-US/docs/Web/CSS</w:t>
        </w:r>
      </w:hyperlink>
    </w:p>
    <w:p w14:paraId="5C0EBCE9" w14:textId="77777777" w:rsidR="00794623" w:rsidRDefault="004760D9" w:rsidP="0044378A">
      <w:pPr>
        <w:pStyle w:val="10"/>
        <w:ind w:left="720" w:hanging="720"/>
      </w:pPr>
      <w:r w:rsidRPr="00DC3F7D">
        <w:t xml:space="preserve">MDN Web Docs. (2024). Introduction to the DOM. Mozilla Developer Network. </w:t>
      </w:r>
      <w:hyperlink r:id="rId25" w:history="1">
        <w:r w:rsidRPr="00DC3F7D">
          <w:rPr>
            <w:rStyle w:val="af5"/>
          </w:rPr>
          <w:t>https://developer.mozilla.org/en-US/docs/Web/API/Document_Object_Model/Introduction</w:t>
        </w:r>
      </w:hyperlink>
    </w:p>
    <w:p w14:paraId="417989B6" w14:textId="15E44BBC" w:rsidR="00D15E76" w:rsidRPr="00DC3F7D" w:rsidRDefault="00D15E76" w:rsidP="0044378A">
      <w:pPr>
        <w:pStyle w:val="10"/>
        <w:ind w:left="720" w:hanging="720"/>
      </w:pPr>
      <w:r w:rsidRPr="00D15E76">
        <w:t xml:space="preserve">MDN Web Docs. (2024). Web Storage API – </w:t>
      </w:r>
      <w:proofErr w:type="spellStart"/>
      <w:r w:rsidRPr="00D15E76">
        <w:t>LocalStorage</w:t>
      </w:r>
      <w:proofErr w:type="spellEnd"/>
      <w:r w:rsidRPr="00D15E76">
        <w:t>.</w:t>
      </w:r>
      <w:r>
        <w:t xml:space="preserve"> </w:t>
      </w:r>
      <w:hyperlink r:id="rId26" w:tgtFrame="_blank" w:history="1">
        <w:r w:rsidRPr="00D15E76">
          <w:rPr>
            <w:rStyle w:val="af5"/>
          </w:rPr>
          <w:t>https://developer.mozilla.org/en-US/docs/Web/API/Web_Storage_API</w:t>
        </w:r>
      </w:hyperlink>
    </w:p>
    <w:p w14:paraId="13F613EA" w14:textId="22C976EC" w:rsidR="00C60D68" w:rsidRPr="00DC3F7D" w:rsidRDefault="00C60D68" w:rsidP="0044378A">
      <w:pPr>
        <w:pStyle w:val="10"/>
        <w:ind w:left="720" w:hanging="720"/>
      </w:pPr>
      <w:r w:rsidRPr="00DC3F7D">
        <w:t xml:space="preserve">PHP Documentation. (2024). PHP Manual. </w:t>
      </w:r>
      <w:hyperlink r:id="rId27" w:history="1">
        <w:r w:rsidRPr="00DC3F7D">
          <w:rPr>
            <w:rStyle w:val="af5"/>
          </w:rPr>
          <w:t>https://www.php.net/manual/en/</w:t>
        </w:r>
      </w:hyperlink>
    </w:p>
    <w:p w14:paraId="638073DA" w14:textId="30257970" w:rsidR="00C60D68" w:rsidRPr="00DC3F7D" w:rsidRDefault="00C60D68" w:rsidP="0044378A">
      <w:pPr>
        <w:pStyle w:val="10"/>
        <w:ind w:left="720" w:hanging="720"/>
      </w:pPr>
      <w:r w:rsidRPr="00DC3F7D">
        <w:t>PHP Documentation. (2024). Password Hashing.</w:t>
      </w:r>
      <w:r w:rsidR="0044378A" w:rsidRPr="00DC3F7D">
        <w:t xml:space="preserve"> </w:t>
      </w:r>
      <w:hyperlink r:id="rId28" w:history="1">
        <w:r w:rsidR="0044378A" w:rsidRPr="00DC3F7D">
          <w:rPr>
            <w:rStyle w:val="af5"/>
          </w:rPr>
          <w:t>https://www.php.net/manual/en/book.password.php</w:t>
        </w:r>
      </w:hyperlink>
      <w:r w:rsidR="0044378A" w:rsidRPr="00DC3F7D">
        <w:t xml:space="preserve"> </w:t>
      </w:r>
    </w:p>
    <w:p w14:paraId="016611D1" w14:textId="77777777" w:rsidR="000A795D" w:rsidRDefault="00C60D68" w:rsidP="000A795D">
      <w:pPr>
        <w:pStyle w:val="10"/>
        <w:ind w:left="720" w:hanging="720"/>
      </w:pPr>
      <w:r w:rsidRPr="00DC3F7D">
        <w:lastRenderedPageBreak/>
        <w:t>PHP Documentation. (2024). Sessions.</w:t>
      </w:r>
      <w:r w:rsidR="0044378A" w:rsidRPr="00DC3F7D">
        <w:t xml:space="preserve"> </w:t>
      </w:r>
      <w:hyperlink r:id="rId29" w:history="1">
        <w:r w:rsidRPr="00DC3F7D">
          <w:rPr>
            <w:rStyle w:val="af5"/>
          </w:rPr>
          <w:t>https://www.php.net/manual/en/book.session.php</w:t>
        </w:r>
      </w:hyperlink>
    </w:p>
    <w:p w14:paraId="293DCEBD" w14:textId="73AEE368" w:rsidR="000A795D" w:rsidRPr="00DC3F7D" w:rsidRDefault="000A795D" w:rsidP="000A795D">
      <w:pPr>
        <w:pStyle w:val="10"/>
        <w:ind w:left="720" w:hanging="720"/>
      </w:pPr>
      <w:r>
        <w:t xml:space="preserve">SQLite Documentation. (2024). WAL Mode. </w:t>
      </w:r>
      <w:hyperlink r:id="rId30" w:history="1">
        <w:r w:rsidRPr="000A795D">
          <w:rPr>
            <w:rStyle w:val="af5"/>
          </w:rPr>
          <w:t>https://www.sqlite.org/wal.html</w:t>
        </w:r>
      </w:hyperlink>
    </w:p>
    <w:p w14:paraId="3C722A1C" w14:textId="77777777" w:rsidR="00794623" w:rsidRPr="00DC3F7D" w:rsidRDefault="004760D9" w:rsidP="0044378A">
      <w:pPr>
        <w:pStyle w:val="10"/>
        <w:ind w:left="720" w:hanging="720"/>
      </w:pPr>
      <w:r w:rsidRPr="00DC3F7D">
        <w:t xml:space="preserve">W3Schools. (2024). Web development tutorials. </w:t>
      </w:r>
      <w:hyperlink r:id="rId31" w:history="1">
        <w:r w:rsidRPr="00DC3F7D">
          <w:rPr>
            <w:rStyle w:val="af5"/>
          </w:rPr>
          <w:t>https://www.w3schools.com/</w:t>
        </w:r>
      </w:hyperlink>
    </w:p>
    <w:sectPr w:rsidR="00794623" w:rsidRPr="00DC3F7D">
      <w:headerReference w:type="default" r:id="rId32"/>
      <w:footerReference w:type="default" r:id="rId33"/>
      <w:headerReference w:type="first" r:id="rId34"/>
      <w:footerReference w:type="first" r:id="rId35"/>
      <w:pgSz w:w="11907" w:h="16839"/>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2E77F" w14:textId="77777777" w:rsidR="00354F87" w:rsidRDefault="00354F87">
      <w:pPr>
        <w:spacing w:line="240" w:lineRule="auto"/>
      </w:pPr>
      <w:r>
        <w:separator/>
      </w:r>
    </w:p>
  </w:endnote>
  <w:endnote w:type="continuationSeparator" w:id="0">
    <w:p w14:paraId="7867A701" w14:textId="77777777" w:rsidR="00354F87" w:rsidRDefault="00354F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webkit-standard">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EF3C" w14:textId="77777777" w:rsidR="00794623" w:rsidRDefault="004760D9">
    <w:pPr>
      <w:pStyle w:val="a9"/>
    </w:pPr>
    <w:r>
      <w:fldChar w:fldCharType="begin"/>
    </w:r>
    <w:r>
      <w:instrText xml:space="preserve"> PAGE  \* Arabic </w:instrText>
    </w:r>
    <w:r>
      <w:fldChar w:fldCharType="separate"/>
    </w:r>
    <w:r>
      <w:t>2</w:t>
    </w:r>
    <w:r>
      <w:fldChar w:fldCharType="end"/>
    </w:r>
  </w:p>
  <w:sdt>
    <w:sdtPr>
      <w:id w:val="1396392255"/>
      <w:showingPlcHdr/>
      <w:docPartObj>
        <w:docPartGallery w:val="AutoText"/>
      </w:docPartObj>
    </w:sdtPr>
    <w:sdtContent>
      <w:p w14:paraId="6117902F" w14:textId="77777777" w:rsidR="00794623" w:rsidRDefault="004760D9">
        <w:pPr>
          <w:pStyle w:val="a9"/>
        </w:pPr>
        <w:r>
          <w:rPr>
            <w:rStyle w:val="af6"/>
          </w:rP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765"/>
      <w:gridCol w:w="2765"/>
      <w:gridCol w:w="2765"/>
    </w:tblGrid>
    <w:tr w:rsidR="00794623" w14:paraId="1EDE51DD" w14:textId="77777777">
      <w:trPr>
        <w:trHeight w:val="300"/>
      </w:trPr>
      <w:tc>
        <w:tcPr>
          <w:tcW w:w="2765" w:type="dxa"/>
        </w:tcPr>
        <w:p w14:paraId="7765E5DF" w14:textId="77777777" w:rsidR="00794623" w:rsidRDefault="00794623">
          <w:pPr>
            <w:pStyle w:val="ab"/>
            <w:ind w:left="-115"/>
            <w:jc w:val="left"/>
          </w:pPr>
        </w:p>
      </w:tc>
      <w:tc>
        <w:tcPr>
          <w:tcW w:w="2765" w:type="dxa"/>
        </w:tcPr>
        <w:p w14:paraId="1B3094B9" w14:textId="77777777" w:rsidR="00794623" w:rsidRDefault="00794623">
          <w:pPr>
            <w:pStyle w:val="ab"/>
            <w:jc w:val="center"/>
          </w:pPr>
        </w:p>
      </w:tc>
      <w:tc>
        <w:tcPr>
          <w:tcW w:w="2765" w:type="dxa"/>
        </w:tcPr>
        <w:p w14:paraId="31C648A9" w14:textId="77777777" w:rsidR="00794623" w:rsidRDefault="00794623">
          <w:pPr>
            <w:pStyle w:val="ab"/>
            <w:ind w:right="-115"/>
            <w:jc w:val="right"/>
          </w:pPr>
        </w:p>
      </w:tc>
    </w:tr>
  </w:tbl>
  <w:p w14:paraId="51F7564A" w14:textId="77777777" w:rsidR="00794623" w:rsidRDefault="0079462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554EB" w14:textId="77777777" w:rsidR="00354F87" w:rsidRDefault="00354F87">
      <w:r>
        <w:separator/>
      </w:r>
    </w:p>
  </w:footnote>
  <w:footnote w:type="continuationSeparator" w:id="0">
    <w:p w14:paraId="0060FEEA" w14:textId="77777777" w:rsidR="00354F87" w:rsidRDefault="00354F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765"/>
      <w:gridCol w:w="2765"/>
      <w:gridCol w:w="2765"/>
    </w:tblGrid>
    <w:tr w:rsidR="00794623" w14:paraId="4A16AECE" w14:textId="77777777">
      <w:trPr>
        <w:trHeight w:val="300"/>
      </w:trPr>
      <w:tc>
        <w:tcPr>
          <w:tcW w:w="2765" w:type="dxa"/>
        </w:tcPr>
        <w:p w14:paraId="7BF90862" w14:textId="77777777" w:rsidR="00794623" w:rsidRDefault="00794623">
          <w:pPr>
            <w:pStyle w:val="ab"/>
            <w:ind w:left="-115"/>
            <w:jc w:val="left"/>
          </w:pPr>
        </w:p>
      </w:tc>
      <w:tc>
        <w:tcPr>
          <w:tcW w:w="2765" w:type="dxa"/>
        </w:tcPr>
        <w:p w14:paraId="1BC3A080" w14:textId="77777777" w:rsidR="00794623" w:rsidRDefault="00794623">
          <w:pPr>
            <w:pStyle w:val="ab"/>
            <w:jc w:val="center"/>
          </w:pPr>
        </w:p>
      </w:tc>
      <w:tc>
        <w:tcPr>
          <w:tcW w:w="2765" w:type="dxa"/>
        </w:tcPr>
        <w:p w14:paraId="3AF0FC95" w14:textId="77777777" w:rsidR="00794623" w:rsidRDefault="00794623">
          <w:pPr>
            <w:pStyle w:val="ab"/>
            <w:ind w:right="-115"/>
            <w:jc w:val="right"/>
          </w:pPr>
        </w:p>
      </w:tc>
    </w:tr>
  </w:tbl>
  <w:p w14:paraId="633CE409" w14:textId="77777777" w:rsidR="00794623" w:rsidRDefault="00794623">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765"/>
      <w:gridCol w:w="2765"/>
      <w:gridCol w:w="2765"/>
    </w:tblGrid>
    <w:tr w:rsidR="00794623" w14:paraId="2A5F3FE1" w14:textId="77777777">
      <w:trPr>
        <w:trHeight w:val="300"/>
      </w:trPr>
      <w:tc>
        <w:tcPr>
          <w:tcW w:w="2765" w:type="dxa"/>
        </w:tcPr>
        <w:p w14:paraId="79E8DA72" w14:textId="77777777" w:rsidR="00794623" w:rsidRDefault="00794623">
          <w:pPr>
            <w:pStyle w:val="ab"/>
            <w:ind w:left="-115"/>
            <w:jc w:val="left"/>
          </w:pPr>
        </w:p>
      </w:tc>
      <w:tc>
        <w:tcPr>
          <w:tcW w:w="2765" w:type="dxa"/>
        </w:tcPr>
        <w:p w14:paraId="75115134" w14:textId="77777777" w:rsidR="00794623" w:rsidRDefault="00794623">
          <w:pPr>
            <w:pStyle w:val="ab"/>
            <w:jc w:val="center"/>
          </w:pPr>
        </w:p>
      </w:tc>
      <w:tc>
        <w:tcPr>
          <w:tcW w:w="2765" w:type="dxa"/>
        </w:tcPr>
        <w:p w14:paraId="34653998" w14:textId="77777777" w:rsidR="00794623" w:rsidRDefault="00794623">
          <w:pPr>
            <w:pStyle w:val="ab"/>
            <w:ind w:right="-115"/>
            <w:jc w:val="right"/>
          </w:pPr>
        </w:p>
      </w:tc>
    </w:tr>
  </w:tbl>
  <w:p w14:paraId="23227567" w14:textId="77777777" w:rsidR="00794623" w:rsidRDefault="00794623">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23E70A4"/>
    <w:lvl w:ilvl="0">
      <w:start w:val="1"/>
      <w:numFmt w:val="bullet"/>
      <w:lvlText w:val=""/>
      <w:lvlJc w:val="left"/>
      <w:pPr>
        <w:tabs>
          <w:tab w:val="num" w:pos="360"/>
        </w:tabs>
        <w:ind w:left="360" w:hanging="360"/>
      </w:pPr>
      <w:rPr>
        <w:rFonts w:ascii="Wingdings" w:hAnsi="Wingdings" w:hint="default"/>
      </w:rPr>
    </w:lvl>
  </w:abstractNum>
  <w:abstractNum w:abstractNumId="1" w15:restartNumberingAfterBreak="0">
    <w:nsid w:val="05D149BE"/>
    <w:multiLevelType w:val="hybridMultilevel"/>
    <w:tmpl w:val="71F40220"/>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 w15:restartNumberingAfterBreak="0">
    <w:nsid w:val="0B853153"/>
    <w:multiLevelType w:val="multilevel"/>
    <w:tmpl w:val="E656213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180A5D6A"/>
    <w:multiLevelType w:val="multilevel"/>
    <w:tmpl w:val="E73CA72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1AA27512"/>
    <w:multiLevelType w:val="hybridMultilevel"/>
    <w:tmpl w:val="18FCD072"/>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5" w15:restartNumberingAfterBreak="0">
    <w:nsid w:val="1CCF5921"/>
    <w:multiLevelType w:val="multilevel"/>
    <w:tmpl w:val="0DC4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33527"/>
    <w:multiLevelType w:val="hybridMultilevel"/>
    <w:tmpl w:val="A00C6ECC"/>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7" w15:restartNumberingAfterBreak="0">
    <w:nsid w:val="1F540C1F"/>
    <w:multiLevelType w:val="multilevel"/>
    <w:tmpl w:val="1F540C1F"/>
    <w:lvl w:ilvl="0">
      <w:start w:val="1"/>
      <w:numFmt w:val="decimal"/>
      <w:pStyle w:val="a"/>
      <w:lvlText w:val="%1."/>
      <w:lvlJc w:val="left"/>
      <w:pPr>
        <w:ind w:left="360" w:hanging="360"/>
      </w:pPr>
      <w:rPr>
        <w:rFonts w:hint="default"/>
      </w:rPr>
    </w:lvl>
    <w:lvl w:ilvl="1">
      <w:start w:val="1"/>
      <w:numFmt w:val="decimal"/>
      <w:isLgl/>
      <w:lvlText w:val="%1.%2"/>
      <w:lvlJc w:val="left"/>
      <w:pPr>
        <w:ind w:left="360" w:firstLine="360"/>
      </w:pPr>
      <w:rPr>
        <w:rFonts w:ascii="Times New Roman" w:hAnsi="Times New Roman" w:cs="Times New Roman" w:hint="default"/>
      </w:rPr>
    </w:lvl>
    <w:lvl w:ilvl="2">
      <w:start w:val="1"/>
      <w:numFmt w:val="decimal"/>
      <w:isLgl/>
      <w:lvlText w:val="%1.%2.%3"/>
      <w:lvlJc w:val="left"/>
      <w:pPr>
        <w:ind w:left="1440" w:hanging="720"/>
      </w:pPr>
      <w:rPr>
        <w:rFonts w:hint="eastAsia"/>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2636105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27B040FD"/>
    <w:multiLevelType w:val="multilevel"/>
    <w:tmpl w:val="0B4E3046"/>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 w15:restartNumberingAfterBreak="0">
    <w:nsid w:val="2F870CC2"/>
    <w:multiLevelType w:val="hybridMultilevel"/>
    <w:tmpl w:val="24820910"/>
    <w:lvl w:ilvl="0" w:tplc="0409000F">
      <w:start w:val="1"/>
      <w:numFmt w:val="decimal"/>
      <w:lvlText w:val="%1."/>
      <w:lvlJc w:val="left"/>
      <w:pPr>
        <w:ind w:left="1200" w:hanging="480"/>
      </w:p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1" w15:restartNumberingAfterBreak="0">
    <w:nsid w:val="335173A2"/>
    <w:multiLevelType w:val="multilevel"/>
    <w:tmpl w:val="335173A2"/>
    <w:lvl w:ilvl="0">
      <w:start w:val="1"/>
      <w:numFmt w:val="decimal"/>
      <w:pStyle w:val="a0"/>
      <w:lvlText w:val="%1."/>
      <w:lvlJc w:val="left"/>
      <w:pPr>
        <w:ind w:left="1200" w:hanging="480"/>
      </w:pPr>
    </w:lvl>
    <w:lvl w:ilvl="1">
      <w:start w:val="1"/>
      <w:numFmt w:val="ideographTraditional"/>
      <w:lvlText w:val="%2、"/>
      <w:lvlJc w:val="left"/>
      <w:pPr>
        <w:ind w:left="1680" w:hanging="480"/>
      </w:pPr>
    </w:lvl>
    <w:lvl w:ilvl="2">
      <w:start w:val="1"/>
      <w:numFmt w:val="lowerRoman"/>
      <w:lvlText w:val="%3."/>
      <w:lvlJc w:val="right"/>
      <w:pPr>
        <w:ind w:left="2160" w:hanging="480"/>
      </w:pPr>
    </w:lvl>
    <w:lvl w:ilvl="3">
      <w:start w:val="1"/>
      <w:numFmt w:val="decimal"/>
      <w:lvlText w:val="%4."/>
      <w:lvlJc w:val="left"/>
      <w:pPr>
        <w:ind w:left="2640" w:hanging="480"/>
      </w:pPr>
    </w:lvl>
    <w:lvl w:ilvl="4">
      <w:start w:val="1"/>
      <w:numFmt w:val="ideographTraditional"/>
      <w:lvlText w:val="%5、"/>
      <w:lvlJc w:val="left"/>
      <w:pPr>
        <w:ind w:left="3120" w:hanging="480"/>
      </w:pPr>
    </w:lvl>
    <w:lvl w:ilvl="5">
      <w:start w:val="1"/>
      <w:numFmt w:val="lowerRoman"/>
      <w:lvlText w:val="%6."/>
      <w:lvlJc w:val="right"/>
      <w:pPr>
        <w:ind w:left="3600" w:hanging="480"/>
      </w:pPr>
    </w:lvl>
    <w:lvl w:ilvl="6">
      <w:start w:val="1"/>
      <w:numFmt w:val="decimal"/>
      <w:lvlText w:val="%7."/>
      <w:lvlJc w:val="left"/>
      <w:pPr>
        <w:ind w:left="4080" w:hanging="480"/>
      </w:pPr>
    </w:lvl>
    <w:lvl w:ilvl="7">
      <w:start w:val="1"/>
      <w:numFmt w:val="ideographTraditional"/>
      <w:lvlText w:val="%8、"/>
      <w:lvlJc w:val="left"/>
      <w:pPr>
        <w:ind w:left="4560" w:hanging="480"/>
      </w:pPr>
    </w:lvl>
    <w:lvl w:ilvl="8">
      <w:start w:val="1"/>
      <w:numFmt w:val="lowerRoman"/>
      <w:lvlText w:val="%9."/>
      <w:lvlJc w:val="right"/>
      <w:pPr>
        <w:ind w:left="5040" w:hanging="480"/>
      </w:pPr>
    </w:lvl>
  </w:abstractNum>
  <w:abstractNum w:abstractNumId="12" w15:restartNumberingAfterBreak="0">
    <w:nsid w:val="34C40AA2"/>
    <w:multiLevelType w:val="multilevel"/>
    <w:tmpl w:val="4772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F372B"/>
    <w:multiLevelType w:val="hybridMultilevel"/>
    <w:tmpl w:val="3D624926"/>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4" w15:restartNumberingAfterBreak="0">
    <w:nsid w:val="535D4EC0"/>
    <w:multiLevelType w:val="multilevel"/>
    <w:tmpl w:val="D460FB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55FF5648"/>
    <w:multiLevelType w:val="hybridMultilevel"/>
    <w:tmpl w:val="B8506D74"/>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16" w15:restartNumberingAfterBreak="0">
    <w:nsid w:val="57F106B1"/>
    <w:multiLevelType w:val="multilevel"/>
    <w:tmpl w:val="E88C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622AD0"/>
    <w:multiLevelType w:val="multilevel"/>
    <w:tmpl w:val="3C90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26775"/>
    <w:multiLevelType w:val="multilevel"/>
    <w:tmpl w:val="41C0F640"/>
    <w:lvl w:ilvl="0">
      <w:start w:val="1"/>
      <w:numFmt w:val="bullet"/>
      <w:pStyle w:val="a1"/>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670E4699"/>
    <w:multiLevelType w:val="multilevel"/>
    <w:tmpl w:val="19EE07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6E52064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6F6828C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2" w15:restartNumberingAfterBreak="0">
    <w:nsid w:val="749418B6"/>
    <w:multiLevelType w:val="multilevel"/>
    <w:tmpl w:val="8000E4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799476A0"/>
    <w:multiLevelType w:val="multilevel"/>
    <w:tmpl w:val="4368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734274"/>
    <w:multiLevelType w:val="multilevel"/>
    <w:tmpl w:val="7B734274"/>
    <w:lvl w:ilvl="0">
      <w:start w:val="1"/>
      <w:numFmt w:val="bullet"/>
      <w:lvlText w:val=""/>
      <w:lvlJc w:val="left"/>
      <w:pPr>
        <w:tabs>
          <w:tab w:val="left" w:pos="360"/>
        </w:tabs>
        <w:ind w:left="360" w:hanging="360"/>
      </w:pPr>
      <w:rPr>
        <w:rFonts w:ascii="Symbol" w:hAnsi="Symbol" w:hint="default"/>
        <w:color w:val="F75952" w:themeColor="accent1"/>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127505322">
    <w:abstractNumId w:val="7"/>
  </w:num>
  <w:num w:numId="2" w16cid:durableId="1412120282">
    <w:abstractNumId w:val="11"/>
  </w:num>
  <w:num w:numId="3" w16cid:durableId="212081376">
    <w:abstractNumId w:val="24"/>
  </w:num>
  <w:num w:numId="4" w16cid:durableId="511992875">
    <w:abstractNumId w:val="18"/>
  </w:num>
  <w:num w:numId="5" w16cid:durableId="1561091961">
    <w:abstractNumId w:val="5"/>
  </w:num>
  <w:num w:numId="6" w16cid:durableId="712076199">
    <w:abstractNumId w:val="23"/>
  </w:num>
  <w:num w:numId="7" w16cid:durableId="979655584">
    <w:abstractNumId w:val="12"/>
  </w:num>
  <w:num w:numId="8" w16cid:durableId="806094493">
    <w:abstractNumId w:val="17"/>
  </w:num>
  <w:num w:numId="9" w16cid:durableId="720372231">
    <w:abstractNumId w:val="16"/>
  </w:num>
  <w:num w:numId="10" w16cid:durableId="1153180114">
    <w:abstractNumId w:val="7"/>
  </w:num>
  <w:num w:numId="11" w16cid:durableId="1133520655">
    <w:abstractNumId w:val="7"/>
  </w:num>
  <w:num w:numId="12" w16cid:durableId="774902536">
    <w:abstractNumId w:val="7"/>
  </w:num>
  <w:num w:numId="13" w16cid:durableId="618493426">
    <w:abstractNumId w:val="7"/>
  </w:num>
  <w:num w:numId="14" w16cid:durableId="1994332856">
    <w:abstractNumId w:val="7"/>
  </w:num>
  <w:num w:numId="15" w16cid:durableId="1549952269">
    <w:abstractNumId w:val="7"/>
  </w:num>
  <w:num w:numId="16" w16cid:durableId="1594124921">
    <w:abstractNumId w:val="7"/>
  </w:num>
  <w:num w:numId="17" w16cid:durableId="914516399">
    <w:abstractNumId w:val="7"/>
  </w:num>
  <w:num w:numId="18" w16cid:durableId="1217279742">
    <w:abstractNumId w:val="7"/>
  </w:num>
  <w:num w:numId="19" w16cid:durableId="843934941">
    <w:abstractNumId w:val="0"/>
  </w:num>
  <w:num w:numId="20" w16cid:durableId="1410155741">
    <w:abstractNumId w:val="6"/>
  </w:num>
  <w:num w:numId="21" w16cid:durableId="762605961">
    <w:abstractNumId w:val="15"/>
  </w:num>
  <w:num w:numId="22" w16cid:durableId="1649702399">
    <w:abstractNumId w:val="4"/>
  </w:num>
  <w:num w:numId="23" w16cid:durableId="908727578">
    <w:abstractNumId w:val="13"/>
  </w:num>
  <w:num w:numId="24" w16cid:durableId="2032679709">
    <w:abstractNumId w:val="1"/>
  </w:num>
  <w:num w:numId="25" w16cid:durableId="838035486">
    <w:abstractNumId w:val="18"/>
  </w:num>
  <w:num w:numId="26" w16cid:durableId="1106661064">
    <w:abstractNumId w:val="18"/>
  </w:num>
  <w:num w:numId="27" w16cid:durableId="2089769402">
    <w:abstractNumId w:val="18"/>
  </w:num>
  <w:num w:numId="28" w16cid:durableId="1278025862">
    <w:abstractNumId w:val="18"/>
  </w:num>
  <w:num w:numId="29" w16cid:durableId="2036466151">
    <w:abstractNumId w:val="18"/>
  </w:num>
  <w:num w:numId="30" w16cid:durableId="697124582">
    <w:abstractNumId w:val="10"/>
  </w:num>
  <w:num w:numId="31" w16cid:durableId="1921213515">
    <w:abstractNumId w:val="20"/>
  </w:num>
  <w:num w:numId="32" w16cid:durableId="461970298">
    <w:abstractNumId w:val="7"/>
  </w:num>
  <w:num w:numId="33" w16cid:durableId="675545097">
    <w:abstractNumId w:val="7"/>
  </w:num>
  <w:num w:numId="34" w16cid:durableId="1670862672">
    <w:abstractNumId w:val="7"/>
  </w:num>
  <w:num w:numId="35" w16cid:durableId="1629314454">
    <w:abstractNumId w:val="7"/>
  </w:num>
  <w:num w:numId="36" w16cid:durableId="1571424366">
    <w:abstractNumId w:val="7"/>
  </w:num>
  <w:num w:numId="37" w16cid:durableId="1890146256">
    <w:abstractNumId w:val="7"/>
  </w:num>
  <w:num w:numId="38" w16cid:durableId="527371745">
    <w:abstractNumId w:val="8"/>
  </w:num>
  <w:num w:numId="39" w16cid:durableId="58483058">
    <w:abstractNumId w:val="7"/>
  </w:num>
  <w:num w:numId="40" w16cid:durableId="726104725">
    <w:abstractNumId w:val="7"/>
  </w:num>
  <w:num w:numId="41" w16cid:durableId="685715095">
    <w:abstractNumId w:val="7"/>
  </w:num>
  <w:num w:numId="42" w16cid:durableId="1562592221">
    <w:abstractNumId w:val="9"/>
  </w:num>
  <w:num w:numId="43" w16cid:durableId="2080596339">
    <w:abstractNumId w:val="7"/>
  </w:num>
  <w:num w:numId="44" w16cid:durableId="813915841">
    <w:abstractNumId w:val="21"/>
  </w:num>
  <w:num w:numId="45" w16cid:durableId="1862814063">
    <w:abstractNumId w:val="3"/>
  </w:num>
  <w:num w:numId="46" w16cid:durableId="1910383771">
    <w:abstractNumId w:val="14"/>
  </w:num>
  <w:num w:numId="47" w16cid:durableId="401607640">
    <w:abstractNumId w:val="19"/>
  </w:num>
  <w:num w:numId="48" w16cid:durableId="2042969223">
    <w:abstractNumId w:val="2"/>
  </w:num>
  <w:num w:numId="49" w16cid:durableId="17708554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bordersDoNotSurroundHeader/>
  <w:bordersDoNotSurroundFooter/>
  <w:proofState w:spelling="clean" w:grammar="clean"/>
  <w:attachedTemplate r:id="rId1"/>
  <w:documentProtection w:edit="readOnly"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219"/>
    <w:rsid w:val="0000078C"/>
    <w:rsid w:val="000013C5"/>
    <w:rsid w:val="00001FF2"/>
    <w:rsid w:val="00002FB2"/>
    <w:rsid w:val="000038B6"/>
    <w:rsid w:val="0000391B"/>
    <w:rsid w:val="00003ABC"/>
    <w:rsid w:val="000069D3"/>
    <w:rsid w:val="00007037"/>
    <w:rsid w:val="00007BEE"/>
    <w:rsid w:val="0001174B"/>
    <w:rsid w:val="000119DD"/>
    <w:rsid w:val="00011BD8"/>
    <w:rsid w:val="0001210E"/>
    <w:rsid w:val="00012F6E"/>
    <w:rsid w:val="00013AAF"/>
    <w:rsid w:val="00013EF9"/>
    <w:rsid w:val="00014D7C"/>
    <w:rsid w:val="00014E28"/>
    <w:rsid w:val="000156A9"/>
    <w:rsid w:val="00015805"/>
    <w:rsid w:val="000161DA"/>
    <w:rsid w:val="000169C4"/>
    <w:rsid w:val="000170E8"/>
    <w:rsid w:val="00017925"/>
    <w:rsid w:val="000226AF"/>
    <w:rsid w:val="00023182"/>
    <w:rsid w:val="00023244"/>
    <w:rsid w:val="00024A88"/>
    <w:rsid w:val="00024C68"/>
    <w:rsid w:val="00025711"/>
    <w:rsid w:val="0002593F"/>
    <w:rsid w:val="0002625D"/>
    <w:rsid w:val="00027872"/>
    <w:rsid w:val="00027FE8"/>
    <w:rsid w:val="00031284"/>
    <w:rsid w:val="00032C9C"/>
    <w:rsid w:val="000362EA"/>
    <w:rsid w:val="00036D0A"/>
    <w:rsid w:val="00037D94"/>
    <w:rsid w:val="00040221"/>
    <w:rsid w:val="000405D7"/>
    <w:rsid w:val="00041A9A"/>
    <w:rsid w:val="000434F5"/>
    <w:rsid w:val="00043CBC"/>
    <w:rsid w:val="00043D41"/>
    <w:rsid w:val="00050746"/>
    <w:rsid w:val="000509D3"/>
    <w:rsid w:val="00051167"/>
    <w:rsid w:val="00051734"/>
    <w:rsid w:val="000518F3"/>
    <w:rsid w:val="00051C5E"/>
    <w:rsid w:val="00052D93"/>
    <w:rsid w:val="000530A8"/>
    <w:rsid w:val="00053508"/>
    <w:rsid w:val="0005750C"/>
    <w:rsid w:val="000607FC"/>
    <w:rsid w:val="000608EC"/>
    <w:rsid w:val="00061F60"/>
    <w:rsid w:val="00064DF3"/>
    <w:rsid w:val="00064F3A"/>
    <w:rsid w:val="0006615A"/>
    <w:rsid w:val="00066F99"/>
    <w:rsid w:val="00070246"/>
    <w:rsid w:val="00070CA1"/>
    <w:rsid w:val="0007202D"/>
    <w:rsid w:val="00072557"/>
    <w:rsid w:val="00072C9D"/>
    <w:rsid w:val="00072E12"/>
    <w:rsid w:val="000740F9"/>
    <w:rsid w:val="000744A9"/>
    <w:rsid w:val="00075215"/>
    <w:rsid w:val="000753F9"/>
    <w:rsid w:val="000771F5"/>
    <w:rsid w:val="000773F4"/>
    <w:rsid w:val="000800E4"/>
    <w:rsid w:val="0008518D"/>
    <w:rsid w:val="000852F6"/>
    <w:rsid w:val="00085639"/>
    <w:rsid w:val="00085B7D"/>
    <w:rsid w:val="00085C2E"/>
    <w:rsid w:val="00086355"/>
    <w:rsid w:val="00086755"/>
    <w:rsid w:val="00086BCD"/>
    <w:rsid w:val="00086E3A"/>
    <w:rsid w:val="00087680"/>
    <w:rsid w:val="00090B4E"/>
    <w:rsid w:val="000924A5"/>
    <w:rsid w:val="00092700"/>
    <w:rsid w:val="00094355"/>
    <w:rsid w:val="00095141"/>
    <w:rsid w:val="0009693C"/>
    <w:rsid w:val="00097842"/>
    <w:rsid w:val="000A07E4"/>
    <w:rsid w:val="000A1F1F"/>
    <w:rsid w:val="000A222F"/>
    <w:rsid w:val="000A2674"/>
    <w:rsid w:val="000A3066"/>
    <w:rsid w:val="000A3FEC"/>
    <w:rsid w:val="000A4197"/>
    <w:rsid w:val="000A5180"/>
    <w:rsid w:val="000A5355"/>
    <w:rsid w:val="000A5465"/>
    <w:rsid w:val="000A58B3"/>
    <w:rsid w:val="000A5A2B"/>
    <w:rsid w:val="000A6893"/>
    <w:rsid w:val="000A6970"/>
    <w:rsid w:val="000A734C"/>
    <w:rsid w:val="000A795D"/>
    <w:rsid w:val="000B0F03"/>
    <w:rsid w:val="000B10A7"/>
    <w:rsid w:val="000B1BB5"/>
    <w:rsid w:val="000B2822"/>
    <w:rsid w:val="000B481A"/>
    <w:rsid w:val="000B5B61"/>
    <w:rsid w:val="000B6870"/>
    <w:rsid w:val="000B72D5"/>
    <w:rsid w:val="000C0285"/>
    <w:rsid w:val="000C1813"/>
    <w:rsid w:val="000C34C2"/>
    <w:rsid w:val="000C4594"/>
    <w:rsid w:val="000C5FC6"/>
    <w:rsid w:val="000C6EF6"/>
    <w:rsid w:val="000D2041"/>
    <w:rsid w:val="000D44FA"/>
    <w:rsid w:val="000D5EB5"/>
    <w:rsid w:val="000D653C"/>
    <w:rsid w:val="000D6B39"/>
    <w:rsid w:val="000E0F13"/>
    <w:rsid w:val="000E175B"/>
    <w:rsid w:val="000E1AB5"/>
    <w:rsid w:val="000E2D0B"/>
    <w:rsid w:val="000E3571"/>
    <w:rsid w:val="000E3C85"/>
    <w:rsid w:val="000E5875"/>
    <w:rsid w:val="000E6599"/>
    <w:rsid w:val="000E772A"/>
    <w:rsid w:val="000F08C4"/>
    <w:rsid w:val="000F0AB7"/>
    <w:rsid w:val="000F0C86"/>
    <w:rsid w:val="000F1F83"/>
    <w:rsid w:val="000F229E"/>
    <w:rsid w:val="000F7968"/>
    <w:rsid w:val="0010073B"/>
    <w:rsid w:val="00100C76"/>
    <w:rsid w:val="00102989"/>
    <w:rsid w:val="001034B3"/>
    <w:rsid w:val="00103545"/>
    <w:rsid w:val="001055F2"/>
    <w:rsid w:val="00105D39"/>
    <w:rsid w:val="0010655E"/>
    <w:rsid w:val="00106C4B"/>
    <w:rsid w:val="00106F4B"/>
    <w:rsid w:val="0011161E"/>
    <w:rsid w:val="00111C73"/>
    <w:rsid w:val="00113B72"/>
    <w:rsid w:val="00113F10"/>
    <w:rsid w:val="00114B72"/>
    <w:rsid w:val="001152E0"/>
    <w:rsid w:val="00115B05"/>
    <w:rsid w:val="00116A3B"/>
    <w:rsid w:val="001178BA"/>
    <w:rsid w:val="00120167"/>
    <w:rsid w:val="001202C0"/>
    <w:rsid w:val="00120AEB"/>
    <w:rsid w:val="00122FC2"/>
    <w:rsid w:val="001230A1"/>
    <w:rsid w:val="00123107"/>
    <w:rsid w:val="001238ED"/>
    <w:rsid w:val="00123DEA"/>
    <w:rsid w:val="00127219"/>
    <w:rsid w:val="00131DB9"/>
    <w:rsid w:val="0013218A"/>
    <w:rsid w:val="001334C7"/>
    <w:rsid w:val="00133861"/>
    <w:rsid w:val="0013456A"/>
    <w:rsid w:val="001347EA"/>
    <w:rsid w:val="001352E8"/>
    <w:rsid w:val="00137817"/>
    <w:rsid w:val="00137E5A"/>
    <w:rsid w:val="0014017D"/>
    <w:rsid w:val="00140D25"/>
    <w:rsid w:val="001428BF"/>
    <w:rsid w:val="00143B26"/>
    <w:rsid w:val="001457F5"/>
    <w:rsid w:val="00146A10"/>
    <w:rsid w:val="00146DEA"/>
    <w:rsid w:val="00147E94"/>
    <w:rsid w:val="00150C24"/>
    <w:rsid w:val="00152A7A"/>
    <w:rsid w:val="00152FFF"/>
    <w:rsid w:val="00153088"/>
    <w:rsid w:val="001533A9"/>
    <w:rsid w:val="00153819"/>
    <w:rsid w:val="001541EB"/>
    <w:rsid w:val="00154374"/>
    <w:rsid w:val="001546B0"/>
    <w:rsid w:val="00154C6C"/>
    <w:rsid w:val="00155228"/>
    <w:rsid w:val="00155652"/>
    <w:rsid w:val="00160701"/>
    <w:rsid w:val="00160A17"/>
    <w:rsid w:val="00160F5A"/>
    <w:rsid w:val="00161185"/>
    <w:rsid w:val="001611BE"/>
    <w:rsid w:val="001631DB"/>
    <w:rsid w:val="00163F2B"/>
    <w:rsid w:val="001652DB"/>
    <w:rsid w:val="00165F5D"/>
    <w:rsid w:val="0016603B"/>
    <w:rsid w:val="00167BF7"/>
    <w:rsid w:val="00167FF8"/>
    <w:rsid w:val="001709F1"/>
    <w:rsid w:val="00171100"/>
    <w:rsid w:val="00171228"/>
    <w:rsid w:val="00171263"/>
    <w:rsid w:val="00171B7B"/>
    <w:rsid w:val="00172580"/>
    <w:rsid w:val="001749B7"/>
    <w:rsid w:val="00175475"/>
    <w:rsid w:val="00176027"/>
    <w:rsid w:val="001763A2"/>
    <w:rsid w:val="001765E1"/>
    <w:rsid w:val="001769BD"/>
    <w:rsid w:val="00177951"/>
    <w:rsid w:val="00177F0B"/>
    <w:rsid w:val="00182436"/>
    <w:rsid w:val="00182615"/>
    <w:rsid w:val="00183897"/>
    <w:rsid w:val="00184600"/>
    <w:rsid w:val="00184BF2"/>
    <w:rsid w:val="00185444"/>
    <w:rsid w:val="00185462"/>
    <w:rsid w:val="00186A1D"/>
    <w:rsid w:val="00187245"/>
    <w:rsid w:val="001905A8"/>
    <w:rsid w:val="001908F1"/>
    <w:rsid w:val="0019133F"/>
    <w:rsid w:val="001914BF"/>
    <w:rsid w:val="00192064"/>
    <w:rsid w:val="001924CB"/>
    <w:rsid w:val="00193034"/>
    <w:rsid w:val="0019534C"/>
    <w:rsid w:val="001971BD"/>
    <w:rsid w:val="001A1100"/>
    <w:rsid w:val="001A1DB4"/>
    <w:rsid w:val="001A2065"/>
    <w:rsid w:val="001A23AB"/>
    <w:rsid w:val="001A3076"/>
    <w:rsid w:val="001A4C97"/>
    <w:rsid w:val="001A70E9"/>
    <w:rsid w:val="001B0042"/>
    <w:rsid w:val="001B0E1B"/>
    <w:rsid w:val="001B1437"/>
    <w:rsid w:val="001B1B77"/>
    <w:rsid w:val="001B1BB6"/>
    <w:rsid w:val="001B5B2C"/>
    <w:rsid w:val="001B6E66"/>
    <w:rsid w:val="001C0774"/>
    <w:rsid w:val="001C0BD6"/>
    <w:rsid w:val="001C0D52"/>
    <w:rsid w:val="001C18B9"/>
    <w:rsid w:val="001C59F8"/>
    <w:rsid w:val="001C7142"/>
    <w:rsid w:val="001C793F"/>
    <w:rsid w:val="001D17F9"/>
    <w:rsid w:val="001D1FE2"/>
    <w:rsid w:val="001D2AF5"/>
    <w:rsid w:val="001D3ABC"/>
    <w:rsid w:val="001D3D17"/>
    <w:rsid w:val="001D4312"/>
    <w:rsid w:val="001D6BB0"/>
    <w:rsid w:val="001D7181"/>
    <w:rsid w:val="001E0A3B"/>
    <w:rsid w:val="001E23D2"/>
    <w:rsid w:val="001E29DD"/>
    <w:rsid w:val="001E2B78"/>
    <w:rsid w:val="001E3510"/>
    <w:rsid w:val="001E4E31"/>
    <w:rsid w:val="001E57D8"/>
    <w:rsid w:val="001F0314"/>
    <w:rsid w:val="001F0550"/>
    <w:rsid w:val="001F06D1"/>
    <w:rsid w:val="001F17C5"/>
    <w:rsid w:val="001F1DF3"/>
    <w:rsid w:val="001F347D"/>
    <w:rsid w:val="001F41DD"/>
    <w:rsid w:val="001F51A8"/>
    <w:rsid w:val="001F68B6"/>
    <w:rsid w:val="0020248B"/>
    <w:rsid w:val="002043C0"/>
    <w:rsid w:val="002049DD"/>
    <w:rsid w:val="00204C84"/>
    <w:rsid w:val="00210C4A"/>
    <w:rsid w:val="002119C9"/>
    <w:rsid w:val="002148A4"/>
    <w:rsid w:val="00216C5A"/>
    <w:rsid w:val="0021763D"/>
    <w:rsid w:val="0022174A"/>
    <w:rsid w:val="00221A5D"/>
    <w:rsid w:val="002221F3"/>
    <w:rsid w:val="002229A9"/>
    <w:rsid w:val="00223804"/>
    <w:rsid w:val="00224825"/>
    <w:rsid w:val="002255D0"/>
    <w:rsid w:val="00227644"/>
    <w:rsid w:val="002329D9"/>
    <w:rsid w:val="00233436"/>
    <w:rsid w:val="0023371D"/>
    <w:rsid w:val="002350CC"/>
    <w:rsid w:val="002352A7"/>
    <w:rsid w:val="0023723C"/>
    <w:rsid w:val="00237BFB"/>
    <w:rsid w:val="002400B8"/>
    <w:rsid w:val="0024072B"/>
    <w:rsid w:val="00240FC3"/>
    <w:rsid w:val="00241881"/>
    <w:rsid w:val="00242850"/>
    <w:rsid w:val="00245251"/>
    <w:rsid w:val="002458C4"/>
    <w:rsid w:val="00245DF5"/>
    <w:rsid w:val="002461A9"/>
    <w:rsid w:val="0024798D"/>
    <w:rsid w:val="002509DE"/>
    <w:rsid w:val="00250F55"/>
    <w:rsid w:val="002519EA"/>
    <w:rsid w:val="00253C54"/>
    <w:rsid w:val="002543A8"/>
    <w:rsid w:val="002545BA"/>
    <w:rsid w:val="00254C31"/>
    <w:rsid w:val="00257CCB"/>
    <w:rsid w:val="00257D4D"/>
    <w:rsid w:val="00260005"/>
    <w:rsid w:val="00260286"/>
    <w:rsid w:val="0026071C"/>
    <w:rsid w:val="00260748"/>
    <w:rsid w:val="00260D65"/>
    <w:rsid w:val="00260FD7"/>
    <w:rsid w:val="00261B4B"/>
    <w:rsid w:val="0026438D"/>
    <w:rsid w:val="00264A12"/>
    <w:rsid w:val="002670B9"/>
    <w:rsid w:val="0027020D"/>
    <w:rsid w:val="00270F6F"/>
    <w:rsid w:val="00271175"/>
    <w:rsid w:val="00272182"/>
    <w:rsid w:val="00273FB3"/>
    <w:rsid w:val="00274985"/>
    <w:rsid w:val="002749B3"/>
    <w:rsid w:val="002750AB"/>
    <w:rsid w:val="002769EE"/>
    <w:rsid w:val="0027743B"/>
    <w:rsid w:val="00277F1F"/>
    <w:rsid w:val="00283737"/>
    <w:rsid w:val="00283845"/>
    <w:rsid w:val="00283C42"/>
    <w:rsid w:val="00285537"/>
    <w:rsid w:val="002856A6"/>
    <w:rsid w:val="0028796D"/>
    <w:rsid w:val="00287F51"/>
    <w:rsid w:val="00290007"/>
    <w:rsid w:val="002906E4"/>
    <w:rsid w:val="00290F9E"/>
    <w:rsid w:val="00291A2D"/>
    <w:rsid w:val="00292B83"/>
    <w:rsid w:val="00292DBD"/>
    <w:rsid w:val="0029347C"/>
    <w:rsid w:val="00294E3C"/>
    <w:rsid w:val="00295E65"/>
    <w:rsid w:val="00296E10"/>
    <w:rsid w:val="002A2021"/>
    <w:rsid w:val="002A4710"/>
    <w:rsid w:val="002A58BF"/>
    <w:rsid w:val="002A5A3C"/>
    <w:rsid w:val="002A6B1C"/>
    <w:rsid w:val="002A6D07"/>
    <w:rsid w:val="002A7BC7"/>
    <w:rsid w:val="002A7EA3"/>
    <w:rsid w:val="002B1365"/>
    <w:rsid w:val="002B25F2"/>
    <w:rsid w:val="002B288D"/>
    <w:rsid w:val="002B2BB3"/>
    <w:rsid w:val="002B38E1"/>
    <w:rsid w:val="002B57BB"/>
    <w:rsid w:val="002C447B"/>
    <w:rsid w:val="002C5065"/>
    <w:rsid w:val="002C55EE"/>
    <w:rsid w:val="002C57AB"/>
    <w:rsid w:val="002C7AD1"/>
    <w:rsid w:val="002D025F"/>
    <w:rsid w:val="002D0622"/>
    <w:rsid w:val="002D0871"/>
    <w:rsid w:val="002D0F5D"/>
    <w:rsid w:val="002D42D2"/>
    <w:rsid w:val="002D5F73"/>
    <w:rsid w:val="002D5F90"/>
    <w:rsid w:val="002D6887"/>
    <w:rsid w:val="002D7B89"/>
    <w:rsid w:val="002D7BA0"/>
    <w:rsid w:val="002E0188"/>
    <w:rsid w:val="002E09D7"/>
    <w:rsid w:val="002E0A69"/>
    <w:rsid w:val="002E1592"/>
    <w:rsid w:val="002E17F8"/>
    <w:rsid w:val="002E444E"/>
    <w:rsid w:val="002E4622"/>
    <w:rsid w:val="002E4C1B"/>
    <w:rsid w:val="002E5348"/>
    <w:rsid w:val="002E6233"/>
    <w:rsid w:val="002E7CEA"/>
    <w:rsid w:val="002F04E7"/>
    <w:rsid w:val="002F1015"/>
    <w:rsid w:val="002F361D"/>
    <w:rsid w:val="002F6336"/>
    <w:rsid w:val="002F69AE"/>
    <w:rsid w:val="002F6A04"/>
    <w:rsid w:val="002F6C8B"/>
    <w:rsid w:val="002F71A8"/>
    <w:rsid w:val="0030033C"/>
    <w:rsid w:val="003003F8"/>
    <w:rsid w:val="003022C5"/>
    <w:rsid w:val="003025BA"/>
    <w:rsid w:val="00302A86"/>
    <w:rsid w:val="00304DCA"/>
    <w:rsid w:val="00304F10"/>
    <w:rsid w:val="0030656A"/>
    <w:rsid w:val="00307248"/>
    <w:rsid w:val="003076AD"/>
    <w:rsid w:val="003100A9"/>
    <w:rsid w:val="00311FE9"/>
    <w:rsid w:val="00314464"/>
    <w:rsid w:val="003148D5"/>
    <w:rsid w:val="003149E9"/>
    <w:rsid w:val="00314D0F"/>
    <w:rsid w:val="00315371"/>
    <w:rsid w:val="00315C7B"/>
    <w:rsid w:val="003175AB"/>
    <w:rsid w:val="00321DDF"/>
    <w:rsid w:val="0032268B"/>
    <w:rsid w:val="0032330F"/>
    <w:rsid w:val="003238B5"/>
    <w:rsid w:val="00323D35"/>
    <w:rsid w:val="003242EB"/>
    <w:rsid w:val="00324B3F"/>
    <w:rsid w:val="00324F88"/>
    <w:rsid w:val="00325519"/>
    <w:rsid w:val="003266DC"/>
    <w:rsid w:val="00326B6A"/>
    <w:rsid w:val="00327448"/>
    <w:rsid w:val="003301D5"/>
    <w:rsid w:val="0033093C"/>
    <w:rsid w:val="00332DFC"/>
    <w:rsid w:val="003331A2"/>
    <w:rsid w:val="003333CF"/>
    <w:rsid w:val="003337CD"/>
    <w:rsid w:val="00333C26"/>
    <w:rsid w:val="00333FEB"/>
    <w:rsid w:val="003354B0"/>
    <w:rsid w:val="00337E4D"/>
    <w:rsid w:val="0034205E"/>
    <w:rsid w:val="003423F7"/>
    <w:rsid w:val="00343B7B"/>
    <w:rsid w:val="00345182"/>
    <w:rsid w:val="00345732"/>
    <w:rsid w:val="003457EA"/>
    <w:rsid w:val="003464F7"/>
    <w:rsid w:val="003508E6"/>
    <w:rsid w:val="00350A2C"/>
    <w:rsid w:val="00351C70"/>
    <w:rsid w:val="00351CE5"/>
    <w:rsid w:val="003520F0"/>
    <w:rsid w:val="0035357A"/>
    <w:rsid w:val="00354F87"/>
    <w:rsid w:val="003551A9"/>
    <w:rsid w:val="00355943"/>
    <w:rsid w:val="0035608F"/>
    <w:rsid w:val="00357F3A"/>
    <w:rsid w:val="003620F8"/>
    <w:rsid w:val="003627CC"/>
    <w:rsid w:val="00363E96"/>
    <w:rsid w:val="00363F89"/>
    <w:rsid w:val="003643D3"/>
    <w:rsid w:val="00365C5C"/>
    <w:rsid w:val="00365EAA"/>
    <w:rsid w:val="003660DD"/>
    <w:rsid w:val="00366A45"/>
    <w:rsid w:val="003725BF"/>
    <w:rsid w:val="0037317E"/>
    <w:rsid w:val="0037429E"/>
    <w:rsid w:val="003759F9"/>
    <w:rsid w:val="003772DC"/>
    <w:rsid w:val="0038024F"/>
    <w:rsid w:val="0038083C"/>
    <w:rsid w:val="00381BA9"/>
    <w:rsid w:val="0038534E"/>
    <w:rsid w:val="0038606F"/>
    <w:rsid w:val="00386D43"/>
    <w:rsid w:val="003878C1"/>
    <w:rsid w:val="003902AC"/>
    <w:rsid w:val="0039067D"/>
    <w:rsid w:val="003916CF"/>
    <w:rsid w:val="003924EE"/>
    <w:rsid w:val="00393DE4"/>
    <w:rsid w:val="00394A6E"/>
    <w:rsid w:val="00396052"/>
    <w:rsid w:val="00396285"/>
    <w:rsid w:val="0039645E"/>
    <w:rsid w:val="003A39C4"/>
    <w:rsid w:val="003A3B31"/>
    <w:rsid w:val="003A3CCE"/>
    <w:rsid w:val="003A3E6E"/>
    <w:rsid w:val="003A51A6"/>
    <w:rsid w:val="003A5D44"/>
    <w:rsid w:val="003A7C88"/>
    <w:rsid w:val="003B0592"/>
    <w:rsid w:val="003B084B"/>
    <w:rsid w:val="003B1A7F"/>
    <w:rsid w:val="003B20F3"/>
    <w:rsid w:val="003B25CB"/>
    <w:rsid w:val="003B4BAE"/>
    <w:rsid w:val="003B6213"/>
    <w:rsid w:val="003B67A4"/>
    <w:rsid w:val="003C1AB0"/>
    <w:rsid w:val="003C21E6"/>
    <w:rsid w:val="003C2602"/>
    <w:rsid w:val="003C2DBF"/>
    <w:rsid w:val="003C305F"/>
    <w:rsid w:val="003C3EC0"/>
    <w:rsid w:val="003C420D"/>
    <w:rsid w:val="003C4C94"/>
    <w:rsid w:val="003C5952"/>
    <w:rsid w:val="003C7CB5"/>
    <w:rsid w:val="003D212E"/>
    <w:rsid w:val="003D693D"/>
    <w:rsid w:val="003E13CD"/>
    <w:rsid w:val="003E178E"/>
    <w:rsid w:val="003E1B9D"/>
    <w:rsid w:val="003E202A"/>
    <w:rsid w:val="003E281B"/>
    <w:rsid w:val="003E31B2"/>
    <w:rsid w:val="003E3594"/>
    <w:rsid w:val="003E3686"/>
    <w:rsid w:val="003E3836"/>
    <w:rsid w:val="003E39FC"/>
    <w:rsid w:val="003E3F92"/>
    <w:rsid w:val="003E4C1A"/>
    <w:rsid w:val="003E5743"/>
    <w:rsid w:val="003E5A30"/>
    <w:rsid w:val="003E5EB8"/>
    <w:rsid w:val="003E604C"/>
    <w:rsid w:val="003E7756"/>
    <w:rsid w:val="003E7765"/>
    <w:rsid w:val="003E7AF2"/>
    <w:rsid w:val="003F101F"/>
    <w:rsid w:val="003F106A"/>
    <w:rsid w:val="003F186B"/>
    <w:rsid w:val="003F28F9"/>
    <w:rsid w:val="003F3588"/>
    <w:rsid w:val="003F49A1"/>
    <w:rsid w:val="003F4E54"/>
    <w:rsid w:val="003F6820"/>
    <w:rsid w:val="003F75ED"/>
    <w:rsid w:val="00401384"/>
    <w:rsid w:val="004021FA"/>
    <w:rsid w:val="00402F1B"/>
    <w:rsid w:val="00403704"/>
    <w:rsid w:val="00403AEA"/>
    <w:rsid w:val="004046FE"/>
    <w:rsid w:val="00405209"/>
    <w:rsid w:val="004053E9"/>
    <w:rsid w:val="0040544F"/>
    <w:rsid w:val="00405493"/>
    <w:rsid w:val="0040604B"/>
    <w:rsid w:val="0040612E"/>
    <w:rsid w:val="00406299"/>
    <w:rsid w:val="00407A80"/>
    <w:rsid w:val="0041050B"/>
    <w:rsid w:val="00410849"/>
    <w:rsid w:val="00411DC4"/>
    <w:rsid w:val="00411F40"/>
    <w:rsid w:val="00412CF6"/>
    <w:rsid w:val="00414501"/>
    <w:rsid w:val="00415693"/>
    <w:rsid w:val="00416176"/>
    <w:rsid w:val="0042130A"/>
    <w:rsid w:val="0042214B"/>
    <w:rsid w:val="004225EF"/>
    <w:rsid w:val="00422B53"/>
    <w:rsid w:val="0042374E"/>
    <w:rsid w:val="004239F0"/>
    <w:rsid w:val="00423D20"/>
    <w:rsid w:val="00423FA6"/>
    <w:rsid w:val="00423FF9"/>
    <w:rsid w:val="00424F82"/>
    <w:rsid w:val="00425395"/>
    <w:rsid w:val="00426B50"/>
    <w:rsid w:val="00426B80"/>
    <w:rsid w:val="00426C0C"/>
    <w:rsid w:val="00427F72"/>
    <w:rsid w:val="00432283"/>
    <w:rsid w:val="004331EF"/>
    <w:rsid w:val="00433BA2"/>
    <w:rsid w:val="00434643"/>
    <w:rsid w:val="00434724"/>
    <w:rsid w:val="00435D4F"/>
    <w:rsid w:val="00436064"/>
    <w:rsid w:val="00436E3E"/>
    <w:rsid w:val="00437B10"/>
    <w:rsid w:val="00437D4F"/>
    <w:rsid w:val="00440CA4"/>
    <w:rsid w:val="00440E7A"/>
    <w:rsid w:val="00442866"/>
    <w:rsid w:val="0044378A"/>
    <w:rsid w:val="00444A21"/>
    <w:rsid w:val="00445757"/>
    <w:rsid w:val="004470CB"/>
    <w:rsid w:val="00450EB1"/>
    <w:rsid w:val="00451043"/>
    <w:rsid w:val="00451B31"/>
    <w:rsid w:val="00451F64"/>
    <w:rsid w:val="00452D67"/>
    <w:rsid w:val="004562FA"/>
    <w:rsid w:val="00456CB0"/>
    <w:rsid w:val="004579C7"/>
    <w:rsid w:val="00457F8A"/>
    <w:rsid w:val="00461705"/>
    <w:rsid w:val="00461777"/>
    <w:rsid w:val="00461BF9"/>
    <w:rsid w:val="0046203F"/>
    <w:rsid w:val="004622FC"/>
    <w:rsid w:val="00462757"/>
    <w:rsid w:val="004628A4"/>
    <w:rsid w:val="00463008"/>
    <w:rsid w:val="00463813"/>
    <w:rsid w:val="00464E75"/>
    <w:rsid w:val="00465FA4"/>
    <w:rsid w:val="00466B09"/>
    <w:rsid w:val="004721A1"/>
    <w:rsid w:val="00473C08"/>
    <w:rsid w:val="00474038"/>
    <w:rsid w:val="00476039"/>
    <w:rsid w:val="004760D9"/>
    <w:rsid w:val="0047764C"/>
    <w:rsid w:val="004810E1"/>
    <w:rsid w:val="00483952"/>
    <w:rsid w:val="00484C11"/>
    <w:rsid w:val="00484E84"/>
    <w:rsid w:val="00485068"/>
    <w:rsid w:val="0048512B"/>
    <w:rsid w:val="0048550D"/>
    <w:rsid w:val="00486D88"/>
    <w:rsid w:val="00486E33"/>
    <w:rsid w:val="00490114"/>
    <w:rsid w:val="0049253B"/>
    <w:rsid w:val="00492BE5"/>
    <w:rsid w:val="00492D14"/>
    <w:rsid w:val="00493553"/>
    <w:rsid w:val="004935E1"/>
    <w:rsid w:val="00493B43"/>
    <w:rsid w:val="00495FBB"/>
    <w:rsid w:val="00497389"/>
    <w:rsid w:val="00497CE8"/>
    <w:rsid w:val="004A1C38"/>
    <w:rsid w:val="004A2423"/>
    <w:rsid w:val="004A2425"/>
    <w:rsid w:val="004A4E92"/>
    <w:rsid w:val="004A554D"/>
    <w:rsid w:val="004A56F9"/>
    <w:rsid w:val="004A599A"/>
    <w:rsid w:val="004A5CC9"/>
    <w:rsid w:val="004A6D33"/>
    <w:rsid w:val="004A6D3D"/>
    <w:rsid w:val="004A6DAB"/>
    <w:rsid w:val="004A71F8"/>
    <w:rsid w:val="004A769F"/>
    <w:rsid w:val="004A79B5"/>
    <w:rsid w:val="004B1086"/>
    <w:rsid w:val="004B1365"/>
    <w:rsid w:val="004B154C"/>
    <w:rsid w:val="004B3923"/>
    <w:rsid w:val="004B4028"/>
    <w:rsid w:val="004B44CB"/>
    <w:rsid w:val="004B4AFA"/>
    <w:rsid w:val="004B4EAD"/>
    <w:rsid w:val="004B61B3"/>
    <w:rsid w:val="004B7EDD"/>
    <w:rsid w:val="004C07E2"/>
    <w:rsid w:val="004C0A4F"/>
    <w:rsid w:val="004C1BB9"/>
    <w:rsid w:val="004C1EE0"/>
    <w:rsid w:val="004C46E0"/>
    <w:rsid w:val="004C50E5"/>
    <w:rsid w:val="004C6D4C"/>
    <w:rsid w:val="004C7D42"/>
    <w:rsid w:val="004C7EC2"/>
    <w:rsid w:val="004D1B73"/>
    <w:rsid w:val="004D3495"/>
    <w:rsid w:val="004D371C"/>
    <w:rsid w:val="004D64AC"/>
    <w:rsid w:val="004D687E"/>
    <w:rsid w:val="004D6BA7"/>
    <w:rsid w:val="004D7135"/>
    <w:rsid w:val="004E006C"/>
    <w:rsid w:val="004E0312"/>
    <w:rsid w:val="004E22CA"/>
    <w:rsid w:val="004E2B09"/>
    <w:rsid w:val="004E2DCA"/>
    <w:rsid w:val="004E31DA"/>
    <w:rsid w:val="004E5D48"/>
    <w:rsid w:val="004E5EF7"/>
    <w:rsid w:val="004E694D"/>
    <w:rsid w:val="004E705E"/>
    <w:rsid w:val="004F00AA"/>
    <w:rsid w:val="004F13F8"/>
    <w:rsid w:val="004F1EA6"/>
    <w:rsid w:val="004F2B6C"/>
    <w:rsid w:val="004F325C"/>
    <w:rsid w:val="004F584D"/>
    <w:rsid w:val="004F597F"/>
    <w:rsid w:val="004F6069"/>
    <w:rsid w:val="004F6FEF"/>
    <w:rsid w:val="005006C8"/>
    <w:rsid w:val="00500CEF"/>
    <w:rsid w:val="00500EBB"/>
    <w:rsid w:val="00502CE3"/>
    <w:rsid w:val="005031CE"/>
    <w:rsid w:val="00504206"/>
    <w:rsid w:val="00504484"/>
    <w:rsid w:val="0050485F"/>
    <w:rsid w:val="00504E77"/>
    <w:rsid w:val="005052C1"/>
    <w:rsid w:val="00505666"/>
    <w:rsid w:val="00506829"/>
    <w:rsid w:val="005069E4"/>
    <w:rsid w:val="00506AC3"/>
    <w:rsid w:val="00507F2A"/>
    <w:rsid w:val="005109E0"/>
    <w:rsid w:val="00511500"/>
    <w:rsid w:val="00512A81"/>
    <w:rsid w:val="00512F06"/>
    <w:rsid w:val="005163C4"/>
    <w:rsid w:val="00517A69"/>
    <w:rsid w:val="00517D85"/>
    <w:rsid w:val="005220F6"/>
    <w:rsid w:val="005226B6"/>
    <w:rsid w:val="005237BD"/>
    <w:rsid w:val="00523AA2"/>
    <w:rsid w:val="00523D0A"/>
    <w:rsid w:val="00523FBC"/>
    <w:rsid w:val="00525474"/>
    <w:rsid w:val="0053025E"/>
    <w:rsid w:val="00531CBA"/>
    <w:rsid w:val="00532042"/>
    <w:rsid w:val="00532222"/>
    <w:rsid w:val="005323F5"/>
    <w:rsid w:val="00533E41"/>
    <w:rsid w:val="005340DB"/>
    <w:rsid w:val="005358CD"/>
    <w:rsid w:val="005362E7"/>
    <w:rsid w:val="005365EE"/>
    <w:rsid w:val="00536C37"/>
    <w:rsid w:val="0053700B"/>
    <w:rsid w:val="00537143"/>
    <w:rsid w:val="00540A01"/>
    <w:rsid w:val="005412E7"/>
    <w:rsid w:val="005413FF"/>
    <w:rsid w:val="00542411"/>
    <w:rsid w:val="00542CBF"/>
    <w:rsid w:val="005440F7"/>
    <w:rsid w:val="00544148"/>
    <w:rsid w:val="00547310"/>
    <w:rsid w:val="005475A6"/>
    <w:rsid w:val="00547CA4"/>
    <w:rsid w:val="00550C01"/>
    <w:rsid w:val="00551A0F"/>
    <w:rsid w:val="00555D51"/>
    <w:rsid w:val="00557107"/>
    <w:rsid w:val="00557505"/>
    <w:rsid w:val="00560B68"/>
    <w:rsid w:val="005610B7"/>
    <w:rsid w:val="005613D3"/>
    <w:rsid w:val="00561DEF"/>
    <w:rsid w:val="00562FA1"/>
    <w:rsid w:val="00563B9C"/>
    <w:rsid w:val="00564387"/>
    <w:rsid w:val="005651AE"/>
    <w:rsid w:val="0056573F"/>
    <w:rsid w:val="005672EE"/>
    <w:rsid w:val="0057166A"/>
    <w:rsid w:val="00571E35"/>
    <w:rsid w:val="00573EAB"/>
    <w:rsid w:val="005747DD"/>
    <w:rsid w:val="00574FA2"/>
    <w:rsid w:val="00575E0A"/>
    <w:rsid w:val="00576664"/>
    <w:rsid w:val="00576766"/>
    <w:rsid w:val="00576D5B"/>
    <w:rsid w:val="00577F75"/>
    <w:rsid w:val="00577FFE"/>
    <w:rsid w:val="00580840"/>
    <w:rsid w:val="00580A16"/>
    <w:rsid w:val="00581A72"/>
    <w:rsid w:val="00581C64"/>
    <w:rsid w:val="00581D19"/>
    <w:rsid w:val="00581D9F"/>
    <w:rsid w:val="005831DB"/>
    <w:rsid w:val="005840EA"/>
    <w:rsid w:val="0058559C"/>
    <w:rsid w:val="00585A98"/>
    <w:rsid w:val="00585CEE"/>
    <w:rsid w:val="00586942"/>
    <w:rsid w:val="00587060"/>
    <w:rsid w:val="005914D0"/>
    <w:rsid w:val="00591B99"/>
    <w:rsid w:val="00592171"/>
    <w:rsid w:val="00593057"/>
    <w:rsid w:val="005931FD"/>
    <w:rsid w:val="005953BA"/>
    <w:rsid w:val="005958B4"/>
    <w:rsid w:val="00595A64"/>
    <w:rsid w:val="005962C1"/>
    <w:rsid w:val="00596873"/>
    <w:rsid w:val="00597BE6"/>
    <w:rsid w:val="005A0ACD"/>
    <w:rsid w:val="005A12EA"/>
    <w:rsid w:val="005A2721"/>
    <w:rsid w:val="005A2B8F"/>
    <w:rsid w:val="005A39B5"/>
    <w:rsid w:val="005A44BC"/>
    <w:rsid w:val="005A522C"/>
    <w:rsid w:val="005A612E"/>
    <w:rsid w:val="005B0861"/>
    <w:rsid w:val="005B10D7"/>
    <w:rsid w:val="005B1D9C"/>
    <w:rsid w:val="005B1F59"/>
    <w:rsid w:val="005B3F3A"/>
    <w:rsid w:val="005B4F18"/>
    <w:rsid w:val="005B6C8C"/>
    <w:rsid w:val="005B6CB1"/>
    <w:rsid w:val="005B71AC"/>
    <w:rsid w:val="005C0DFB"/>
    <w:rsid w:val="005C2373"/>
    <w:rsid w:val="005C2D0A"/>
    <w:rsid w:val="005C35FB"/>
    <w:rsid w:val="005C5D1F"/>
    <w:rsid w:val="005C6E9B"/>
    <w:rsid w:val="005D1E75"/>
    <w:rsid w:val="005D32EE"/>
    <w:rsid w:val="005D3324"/>
    <w:rsid w:val="005D39FA"/>
    <w:rsid w:val="005D460F"/>
    <w:rsid w:val="005D66E6"/>
    <w:rsid w:val="005D6720"/>
    <w:rsid w:val="005D6DC1"/>
    <w:rsid w:val="005E0AB3"/>
    <w:rsid w:val="005E616A"/>
    <w:rsid w:val="005E6E8A"/>
    <w:rsid w:val="005F0842"/>
    <w:rsid w:val="005F0E75"/>
    <w:rsid w:val="005F293D"/>
    <w:rsid w:val="005F339E"/>
    <w:rsid w:val="005F54B4"/>
    <w:rsid w:val="00601896"/>
    <w:rsid w:val="00601E15"/>
    <w:rsid w:val="00602018"/>
    <w:rsid w:val="006026D1"/>
    <w:rsid w:val="00606177"/>
    <w:rsid w:val="0060646D"/>
    <w:rsid w:val="00606F25"/>
    <w:rsid w:val="00610CB0"/>
    <w:rsid w:val="00613969"/>
    <w:rsid w:val="00613E77"/>
    <w:rsid w:val="006140B0"/>
    <w:rsid w:val="0061473D"/>
    <w:rsid w:val="00615604"/>
    <w:rsid w:val="00616D35"/>
    <w:rsid w:val="006211DD"/>
    <w:rsid w:val="00622A09"/>
    <w:rsid w:val="00623271"/>
    <w:rsid w:val="00623A01"/>
    <w:rsid w:val="00624296"/>
    <w:rsid w:val="006247C5"/>
    <w:rsid w:val="00624A35"/>
    <w:rsid w:val="00624F2E"/>
    <w:rsid w:val="0062582B"/>
    <w:rsid w:val="00626CF5"/>
    <w:rsid w:val="00627A54"/>
    <w:rsid w:val="00630730"/>
    <w:rsid w:val="00630FA9"/>
    <w:rsid w:val="00631041"/>
    <w:rsid w:val="00631E40"/>
    <w:rsid w:val="006325FF"/>
    <w:rsid w:val="00633432"/>
    <w:rsid w:val="00634B8A"/>
    <w:rsid w:val="00634D16"/>
    <w:rsid w:val="00635675"/>
    <w:rsid w:val="006362BF"/>
    <w:rsid w:val="006362DE"/>
    <w:rsid w:val="006378DB"/>
    <w:rsid w:val="00637B28"/>
    <w:rsid w:val="00640769"/>
    <w:rsid w:val="00640A50"/>
    <w:rsid w:val="006410C0"/>
    <w:rsid w:val="006422AC"/>
    <w:rsid w:val="006424E9"/>
    <w:rsid w:val="00644C91"/>
    <w:rsid w:val="00644D72"/>
    <w:rsid w:val="006455DF"/>
    <w:rsid w:val="006470E9"/>
    <w:rsid w:val="00650350"/>
    <w:rsid w:val="006509A0"/>
    <w:rsid w:val="006519A8"/>
    <w:rsid w:val="00651AD1"/>
    <w:rsid w:val="00653542"/>
    <w:rsid w:val="006557AA"/>
    <w:rsid w:val="0065625E"/>
    <w:rsid w:val="00657849"/>
    <w:rsid w:val="00657916"/>
    <w:rsid w:val="0066087E"/>
    <w:rsid w:val="00660C30"/>
    <w:rsid w:val="00661698"/>
    <w:rsid w:val="00662FA5"/>
    <w:rsid w:val="00663317"/>
    <w:rsid w:val="00665638"/>
    <w:rsid w:val="00665754"/>
    <w:rsid w:val="00675DF7"/>
    <w:rsid w:val="00676888"/>
    <w:rsid w:val="0067743E"/>
    <w:rsid w:val="00680532"/>
    <w:rsid w:val="00680ABE"/>
    <w:rsid w:val="00681153"/>
    <w:rsid w:val="00682DB3"/>
    <w:rsid w:val="006830E6"/>
    <w:rsid w:val="00684408"/>
    <w:rsid w:val="0068466A"/>
    <w:rsid w:val="00684A45"/>
    <w:rsid w:val="00684B33"/>
    <w:rsid w:val="006850D6"/>
    <w:rsid w:val="00685298"/>
    <w:rsid w:val="00686874"/>
    <w:rsid w:val="00690FBD"/>
    <w:rsid w:val="0069173E"/>
    <w:rsid w:val="006922AE"/>
    <w:rsid w:val="0069358C"/>
    <w:rsid w:val="0069388D"/>
    <w:rsid w:val="00694884"/>
    <w:rsid w:val="00694C62"/>
    <w:rsid w:val="00694D40"/>
    <w:rsid w:val="006950B2"/>
    <w:rsid w:val="00695E94"/>
    <w:rsid w:val="00696C6B"/>
    <w:rsid w:val="00696F5E"/>
    <w:rsid w:val="00697976"/>
    <w:rsid w:val="006A1344"/>
    <w:rsid w:val="006A439D"/>
    <w:rsid w:val="006A4B12"/>
    <w:rsid w:val="006A5A01"/>
    <w:rsid w:val="006A601B"/>
    <w:rsid w:val="006A72BE"/>
    <w:rsid w:val="006A7D4F"/>
    <w:rsid w:val="006B1989"/>
    <w:rsid w:val="006B19D7"/>
    <w:rsid w:val="006B275A"/>
    <w:rsid w:val="006B4518"/>
    <w:rsid w:val="006B4DDB"/>
    <w:rsid w:val="006B631E"/>
    <w:rsid w:val="006B6F71"/>
    <w:rsid w:val="006B724E"/>
    <w:rsid w:val="006B7FA6"/>
    <w:rsid w:val="006C0473"/>
    <w:rsid w:val="006C21C8"/>
    <w:rsid w:val="006C55C6"/>
    <w:rsid w:val="006C57D9"/>
    <w:rsid w:val="006C6617"/>
    <w:rsid w:val="006C787A"/>
    <w:rsid w:val="006C7945"/>
    <w:rsid w:val="006C7BEE"/>
    <w:rsid w:val="006D01EA"/>
    <w:rsid w:val="006D030C"/>
    <w:rsid w:val="006D1CED"/>
    <w:rsid w:val="006D2B44"/>
    <w:rsid w:val="006D3F55"/>
    <w:rsid w:val="006D4B09"/>
    <w:rsid w:val="006D501D"/>
    <w:rsid w:val="006D54A3"/>
    <w:rsid w:val="006D6229"/>
    <w:rsid w:val="006D74F2"/>
    <w:rsid w:val="006D7B7D"/>
    <w:rsid w:val="006E13B5"/>
    <w:rsid w:val="006E1A5D"/>
    <w:rsid w:val="006E1C81"/>
    <w:rsid w:val="006E2357"/>
    <w:rsid w:val="006E2DB3"/>
    <w:rsid w:val="006E3080"/>
    <w:rsid w:val="006E462A"/>
    <w:rsid w:val="006E4823"/>
    <w:rsid w:val="006E4F6B"/>
    <w:rsid w:val="006E5B3C"/>
    <w:rsid w:val="006E5D91"/>
    <w:rsid w:val="006E740F"/>
    <w:rsid w:val="006F0708"/>
    <w:rsid w:val="006F1317"/>
    <w:rsid w:val="006F27F0"/>
    <w:rsid w:val="006F413F"/>
    <w:rsid w:val="006F5321"/>
    <w:rsid w:val="006F5533"/>
    <w:rsid w:val="006F5B06"/>
    <w:rsid w:val="006F6696"/>
    <w:rsid w:val="007014E4"/>
    <w:rsid w:val="00701537"/>
    <w:rsid w:val="00702ED4"/>
    <w:rsid w:val="007035DC"/>
    <w:rsid w:val="00703909"/>
    <w:rsid w:val="00703BCC"/>
    <w:rsid w:val="00704546"/>
    <w:rsid w:val="00704BEF"/>
    <w:rsid w:val="007069CF"/>
    <w:rsid w:val="007100B4"/>
    <w:rsid w:val="00710C86"/>
    <w:rsid w:val="00711DED"/>
    <w:rsid w:val="00711F5B"/>
    <w:rsid w:val="0071233E"/>
    <w:rsid w:val="00713D36"/>
    <w:rsid w:val="007141B7"/>
    <w:rsid w:val="00715B5C"/>
    <w:rsid w:val="00716388"/>
    <w:rsid w:val="00716BF1"/>
    <w:rsid w:val="00721C7E"/>
    <w:rsid w:val="00721FCA"/>
    <w:rsid w:val="0072226A"/>
    <w:rsid w:val="00722413"/>
    <w:rsid w:val="00722727"/>
    <w:rsid w:val="007233B1"/>
    <w:rsid w:val="00723A03"/>
    <w:rsid w:val="0072634D"/>
    <w:rsid w:val="00727212"/>
    <w:rsid w:val="00730085"/>
    <w:rsid w:val="007310CE"/>
    <w:rsid w:val="007318E9"/>
    <w:rsid w:val="00732BEA"/>
    <w:rsid w:val="00733362"/>
    <w:rsid w:val="00733EC3"/>
    <w:rsid w:val="00734492"/>
    <w:rsid w:val="00736787"/>
    <w:rsid w:val="00740873"/>
    <w:rsid w:val="00741B20"/>
    <w:rsid w:val="00741F25"/>
    <w:rsid w:val="0074439A"/>
    <w:rsid w:val="00745392"/>
    <w:rsid w:val="0074592E"/>
    <w:rsid w:val="00745CC6"/>
    <w:rsid w:val="00746CBF"/>
    <w:rsid w:val="00746DB3"/>
    <w:rsid w:val="007501EF"/>
    <w:rsid w:val="007506E7"/>
    <w:rsid w:val="00750FC5"/>
    <w:rsid w:val="00751734"/>
    <w:rsid w:val="00754293"/>
    <w:rsid w:val="007567BC"/>
    <w:rsid w:val="00760695"/>
    <w:rsid w:val="00760EA3"/>
    <w:rsid w:val="00761CA4"/>
    <w:rsid w:val="0076272C"/>
    <w:rsid w:val="00763634"/>
    <w:rsid w:val="007643D0"/>
    <w:rsid w:val="00764755"/>
    <w:rsid w:val="00765198"/>
    <w:rsid w:val="00766506"/>
    <w:rsid w:val="0076672F"/>
    <w:rsid w:val="00766C7B"/>
    <w:rsid w:val="0076731B"/>
    <w:rsid w:val="00767412"/>
    <w:rsid w:val="00767434"/>
    <w:rsid w:val="00767C14"/>
    <w:rsid w:val="00767E46"/>
    <w:rsid w:val="00770175"/>
    <w:rsid w:val="00770244"/>
    <w:rsid w:val="00770687"/>
    <w:rsid w:val="00771E82"/>
    <w:rsid w:val="0077223B"/>
    <w:rsid w:val="0077254C"/>
    <w:rsid w:val="007728BD"/>
    <w:rsid w:val="00772A19"/>
    <w:rsid w:val="007738DD"/>
    <w:rsid w:val="00774410"/>
    <w:rsid w:val="00774907"/>
    <w:rsid w:val="00774DE6"/>
    <w:rsid w:val="007751F6"/>
    <w:rsid w:val="00775466"/>
    <w:rsid w:val="00777A94"/>
    <w:rsid w:val="00782689"/>
    <w:rsid w:val="00783128"/>
    <w:rsid w:val="00784BAC"/>
    <w:rsid w:val="00785284"/>
    <w:rsid w:val="00785840"/>
    <w:rsid w:val="007867F1"/>
    <w:rsid w:val="00786FB4"/>
    <w:rsid w:val="0078709A"/>
    <w:rsid w:val="00787BAF"/>
    <w:rsid w:val="007901B8"/>
    <w:rsid w:val="007907BD"/>
    <w:rsid w:val="00791339"/>
    <w:rsid w:val="0079426A"/>
    <w:rsid w:val="00794270"/>
    <w:rsid w:val="00794623"/>
    <w:rsid w:val="007948F5"/>
    <w:rsid w:val="00795723"/>
    <w:rsid w:val="007964AA"/>
    <w:rsid w:val="00796AF9"/>
    <w:rsid w:val="007A0C81"/>
    <w:rsid w:val="007A0DD6"/>
    <w:rsid w:val="007A1011"/>
    <w:rsid w:val="007A18D2"/>
    <w:rsid w:val="007A1BC7"/>
    <w:rsid w:val="007A4D9A"/>
    <w:rsid w:val="007A6A5E"/>
    <w:rsid w:val="007A6BCD"/>
    <w:rsid w:val="007A7896"/>
    <w:rsid w:val="007B00C6"/>
    <w:rsid w:val="007B2A11"/>
    <w:rsid w:val="007B4A4E"/>
    <w:rsid w:val="007B5335"/>
    <w:rsid w:val="007B6B63"/>
    <w:rsid w:val="007B6E48"/>
    <w:rsid w:val="007B7CC8"/>
    <w:rsid w:val="007C177D"/>
    <w:rsid w:val="007C1D4D"/>
    <w:rsid w:val="007C2AA1"/>
    <w:rsid w:val="007C2FD5"/>
    <w:rsid w:val="007C4029"/>
    <w:rsid w:val="007C5A22"/>
    <w:rsid w:val="007C5A40"/>
    <w:rsid w:val="007C6931"/>
    <w:rsid w:val="007D0CF5"/>
    <w:rsid w:val="007D15CB"/>
    <w:rsid w:val="007D19F9"/>
    <w:rsid w:val="007D1BFE"/>
    <w:rsid w:val="007D2534"/>
    <w:rsid w:val="007D25E8"/>
    <w:rsid w:val="007D2826"/>
    <w:rsid w:val="007D2F17"/>
    <w:rsid w:val="007D3019"/>
    <w:rsid w:val="007D5346"/>
    <w:rsid w:val="007D6CC7"/>
    <w:rsid w:val="007D73DD"/>
    <w:rsid w:val="007D78AE"/>
    <w:rsid w:val="007E0C2D"/>
    <w:rsid w:val="007E107E"/>
    <w:rsid w:val="007E1936"/>
    <w:rsid w:val="007E251A"/>
    <w:rsid w:val="007E27BA"/>
    <w:rsid w:val="007E3418"/>
    <w:rsid w:val="007E3458"/>
    <w:rsid w:val="007E5F02"/>
    <w:rsid w:val="007E66C3"/>
    <w:rsid w:val="007E675C"/>
    <w:rsid w:val="007E7202"/>
    <w:rsid w:val="007E7335"/>
    <w:rsid w:val="007F04A6"/>
    <w:rsid w:val="007F0886"/>
    <w:rsid w:val="007F0B9B"/>
    <w:rsid w:val="007F2775"/>
    <w:rsid w:val="007F301B"/>
    <w:rsid w:val="007F4A0B"/>
    <w:rsid w:val="007F5AED"/>
    <w:rsid w:val="007F61A6"/>
    <w:rsid w:val="007F702D"/>
    <w:rsid w:val="00800A02"/>
    <w:rsid w:val="00804103"/>
    <w:rsid w:val="00804DFB"/>
    <w:rsid w:val="00806BA4"/>
    <w:rsid w:val="00807BC7"/>
    <w:rsid w:val="00810A31"/>
    <w:rsid w:val="00811008"/>
    <w:rsid w:val="00811C5E"/>
    <w:rsid w:val="00812327"/>
    <w:rsid w:val="0081428B"/>
    <w:rsid w:val="00817DF0"/>
    <w:rsid w:val="008209AD"/>
    <w:rsid w:val="00821427"/>
    <w:rsid w:val="00823095"/>
    <w:rsid w:val="00825E57"/>
    <w:rsid w:val="008261EB"/>
    <w:rsid w:val="00826B29"/>
    <w:rsid w:val="00827C51"/>
    <w:rsid w:val="0083080A"/>
    <w:rsid w:val="008316EF"/>
    <w:rsid w:val="00831FF9"/>
    <w:rsid w:val="008326EA"/>
    <w:rsid w:val="008327C6"/>
    <w:rsid w:val="00834214"/>
    <w:rsid w:val="0083509A"/>
    <w:rsid w:val="00836F50"/>
    <w:rsid w:val="008400E0"/>
    <w:rsid w:val="008404A2"/>
    <w:rsid w:val="00840A58"/>
    <w:rsid w:val="008442C3"/>
    <w:rsid w:val="00844653"/>
    <w:rsid w:val="008447DC"/>
    <w:rsid w:val="00844FB6"/>
    <w:rsid w:val="00847850"/>
    <w:rsid w:val="00847E9B"/>
    <w:rsid w:val="0085099F"/>
    <w:rsid w:val="008509F8"/>
    <w:rsid w:val="00851522"/>
    <w:rsid w:val="00851675"/>
    <w:rsid w:val="00851862"/>
    <w:rsid w:val="00851DFF"/>
    <w:rsid w:val="00852617"/>
    <w:rsid w:val="00856F2B"/>
    <w:rsid w:val="0086056E"/>
    <w:rsid w:val="0086066E"/>
    <w:rsid w:val="00860833"/>
    <w:rsid w:val="008617DE"/>
    <w:rsid w:val="00861934"/>
    <w:rsid w:val="00863E95"/>
    <w:rsid w:val="008671B4"/>
    <w:rsid w:val="00870CC1"/>
    <w:rsid w:val="008713FB"/>
    <w:rsid w:val="00871AE2"/>
    <w:rsid w:val="00872419"/>
    <w:rsid w:val="008768B6"/>
    <w:rsid w:val="00877E43"/>
    <w:rsid w:val="00880F2A"/>
    <w:rsid w:val="00881594"/>
    <w:rsid w:val="00882B5C"/>
    <w:rsid w:val="00885371"/>
    <w:rsid w:val="00886E76"/>
    <w:rsid w:val="0088720E"/>
    <w:rsid w:val="00887405"/>
    <w:rsid w:val="00887E1D"/>
    <w:rsid w:val="00890479"/>
    <w:rsid w:val="00890AA3"/>
    <w:rsid w:val="00891135"/>
    <w:rsid w:val="00892404"/>
    <w:rsid w:val="00893643"/>
    <w:rsid w:val="00893AF6"/>
    <w:rsid w:val="00894BEC"/>
    <w:rsid w:val="00895D03"/>
    <w:rsid w:val="00895DA0"/>
    <w:rsid w:val="00895FC4"/>
    <w:rsid w:val="00897EC8"/>
    <w:rsid w:val="008A1258"/>
    <w:rsid w:val="008A20E4"/>
    <w:rsid w:val="008A4376"/>
    <w:rsid w:val="008A4A5F"/>
    <w:rsid w:val="008A5B95"/>
    <w:rsid w:val="008B040D"/>
    <w:rsid w:val="008B0DD7"/>
    <w:rsid w:val="008B2569"/>
    <w:rsid w:val="008B25B7"/>
    <w:rsid w:val="008B2A83"/>
    <w:rsid w:val="008B2EDD"/>
    <w:rsid w:val="008B3363"/>
    <w:rsid w:val="008B4765"/>
    <w:rsid w:val="008B4E25"/>
    <w:rsid w:val="008B7149"/>
    <w:rsid w:val="008B741C"/>
    <w:rsid w:val="008C1081"/>
    <w:rsid w:val="008C1C9B"/>
    <w:rsid w:val="008C2948"/>
    <w:rsid w:val="008C39D4"/>
    <w:rsid w:val="008C3A3F"/>
    <w:rsid w:val="008C433C"/>
    <w:rsid w:val="008C4C4A"/>
    <w:rsid w:val="008C4E5F"/>
    <w:rsid w:val="008D00FF"/>
    <w:rsid w:val="008D11B4"/>
    <w:rsid w:val="008D1710"/>
    <w:rsid w:val="008D1D0D"/>
    <w:rsid w:val="008D1D28"/>
    <w:rsid w:val="008D251A"/>
    <w:rsid w:val="008D2784"/>
    <w:rsid w:val="008D391C"/>
    <w:rsid w:val="008D49BB"/>
    <w:rsid w:val="008D673B"/>
    <w:rsid w:val="008E0448"/>
    <w:rsid w:val="008E0504"/>
    <w:rsid w:val="008E1CF7"/>
    <w:rsid w:val="008E1DAE"/>
    <w:rsid w:val="008E3145"/>
    <w:rsid w:val="008E4035"/>
    <w:rsid w:val="008E514A"/>
    <w:rsid w:val="008E5574"/>
    <w:rsid w:val="008E5CE9"/>
    <w:rsid w:val="008E5F27"/>
    <w:rsid w:val="008E75E6"/>
    <w:rsid w:val="008E7733"/>
    <w:rsid w:val="008F061B"/>
    <w:rsid w:val="008F1094"/>
    <w:rsid w:val="008F1C5E"/>
    <w:rsid w:val="008F202B"/>
    <w:rsid w:val="008F23A2"/>
    <w:rsid w:val="008F2BFE"/>
    <w:rsid w:val="008F5D28"/>
    <w:rsid w:val="008F5DE3"/>
    <w:rsid w:val="009002D8"/>
    <w:rsid w:val="009015FA"/>
    <w:rsid w:val="009016A2"/>
    <w:rsid w:val="00903183"/>
    <w:rsid w:val="00904919"/>
    <w:rsid w:val="00904C16"/>
    <w:rsid w:val="00905A98"/>
    <w:rsid w:val="00905D89"/>
    <w:rsid w:val="00906E97"/>
    <w:rsid w:val="00911CD4"/>
    <w:rsid w:val="00913561"/>
    <w:rsid w:val="00913F2E"/>
    <w:rsid w:val="00914672"/>
    <w:rsid w:val="00914737"/>
    <w:rsid w:val="00914938"/>
    <w:rsid w:val="0091624B"/>
    <w:rsid w:val="00921BC4"/>
    <w:rsid w:val="00921CCB"/>
    <w:rsid w:val="00923328"/>
    <w:rsid w:val="00925EEE"/>
    <w:rsid w:val="00926DA8"/>
    <w:rsid w:val="0093123D"/>
    <w:rsid w:val="00931995"/>
    <w:rsid w:val="00931AB2"/>
    <w:rsid w:val="009326A1"/>
    <w:rsid w:val="009349DF"/>
    <w:rsid w:val="00935950"/>
    <w:rsid w:val="00935FE5"/>
    <w:rsid w:val="00936DAB"/>
    <w:rsid w:val="0093799E"/>
    <w:rsid w:val="00937E50"/>
    <w:rsid w:val="0094048B"/>
    <w:rsid w:val="009405C7"/>
    <w:rsid w:val="009413C8"/>
    <w:rsid w:val="00942A69"/>
    <w:rsid w:val="0094333D"/>
    <w:rsid w:val="0094431B"/>
    <w:rsid w:val="00947967"/>
    <w:rsid w:val="00947C72"/>
    <w:rsid w:val="009507E0"/>
    <w:rsid w:val="009519BC"/>
    <w:rsid w:val="00953355"/>
    <w:rsid w:val="00953533"/>
    <w:rsid w:val="00953EB6"/>
    <w:rsid w:val="00954589"/>
    <w:rsid w:val="00954DCC"/>
    <w:rsid w:val="00955D68"/>
    <w:rsid w:val="00956FB0"/>
    <w:rsid w:val="00961165"/>
    <w:rsid w:val="00961650"/>
    <w:rsid w:val="00961DE5"/>
    <w:rsid w:val="00962968"/>
    <w:rsid w:val="009630D0"/>
    <w:rsid w:val="00964033"/>
    <w:rsid w:val="009640EF"/>
    <w:rsid w:val="00965C09"/>
    <w:rsid w:val="00965E88"/>
    <w:rsid w:val="009712D4"/>
    <w:rsid w:val="00971711"/>
    <w:rsid w:val="00971B3E"/>
    <w:rsid w:val="00971DC3"/>
    <w:rsid w:val="009723A1"/>
    <w:rsid w:val="009777F0"/>
    <w:rsid w:val="00980389"/>
    <w:rsid w:val="00980CA7"/>
    <w:rsid w:val="009820B8"/>
    <w:rsid w:val="0098374C"/>
    <w:rsid w:val="009847CE"/>
    <w:rsid w:val="0098652D"/>
    <w:rsid w:val="0098717B"/>
    <w:rsid w:val="009907C9"/>
    <w:rsid w:val="00991B87"/>
    <w:rsid w:val="00992104"/>
    <w:rsid w:val="00992888"/>
    <w:rsid w:val="00992FB9"/>
    <w:rsid w:val="00994EAA"/>
    <w:rsid w:val="009967C0"/>
    <w:rsid w:val="00997F76"/>
    <w:rsid w:val="009A0B5A"/>
    <w:rsid w:val="009A23D8"/>
    <w:rsid w:val="009A37E5"/>
    <w:rsid w:val="009A3902"/>
    <w:rsid w:val="009A3CA9"/>
    <w:rsid w:val="009A6E83"/>
    <w:rsid w:val="009A791D"/>
    <w:rsid w:val="009B1447"/>
    <w:rsid w:val="009B4597"/>
    <w:rsid w:val="009B6813"/>
    <w:rsid w:val="009B72BF"/>
    <w:rsid w:val="009C01C4"/>
    <w:rsid w:val="009C08FB"/>
    <w:rsid w:val="009C09B6"/>
    <w:rsid w:val="009C1751"/>
    <w:rsid w:val="009C4A21"/>
    <w:rsid w:val="009C63D5"/>
    <w:rsid w:val="009C6D91"/>
    <w:rsid w:val="009D1117"/>
    <w:rsid w:val="009D29F1"/>
    <w:rsid w:val="009D3567"/>
    <w:rsid w:val="009D3D24"/>
    <w:rsid w:val="009D43C0"/>
    <w:rsid w:val="009D4F2D"/>
    <w:rsid w:val="009E03F2"/>
    <w:rsid w:val="009E0B4C"/>
    <w:rsid w:val="009E14D6"/>
    <w:rsid w:val="009E27F4"/>
    <w:rsid w:val="009E3A4A"/>
    <w:rsid w:val="009E55C7"/>
    <w:rsid w:val="009E57B5"/>
    <w:rsid w:val="009E70A3"/>
    <w:rsid w:val="009E771F"/>
    <w:rsid w:val="009F1270"/>
    <w:rsid w:val="009F1890"/>
    <w:rsid w:val="009F20FA"/>
    <w:rsid w:val="009F427B"/>
    <w:rsid w:val="009F5066"/>
    <w:rsid w:val="009F662E"/>
    <w:rsid w:val="009F7009"/>
    <w:rsid w:val="009F7591"/>
    <w:rsid w:val="009F75CB"/>
    <w:rsid w:val="00A0051E"/>
    <w:rsid w:val="00A0053D"/>
    <w:rsid w:val="00A006E2"/>
    <w:rsid w:val="00A00737"/>
    <w:rsid w:val="00A01033"/>
    <w:rsid w:val="00A02240"/>
    <w:rsid w:val="00A02340"/>
    <w:rsid w:val="00A02587"/>
    <w:rsid w:val="00A02C0F"/>
    <w:rsid w:val="00A04652"/>
    <w:rsid w:val="00A046AF"/>
    <w:rsid w:val="00A05582"/>
    <w:rsid w:val="00A07AE2"/>
    <w:rsid w:val="00A11E3E"/>
    <w:rsid w:val="00A132BD"/>
    <w:rsid w:val="00A1396B"/>
    <w:rsid w:val="00A14424"/>
    <w:rsid w:val="00A146CE"/>
    <w:rsid w:val="00A151A1"/>
    <w:rsid w:val="00A15B10"/>
    <w:rsid w:val="00A15D4A"/>
    <w:rsid w:val="00A160B0"/>
    <w:rsid w:val="00A1732B"/>
    <w:rsid w:val="00A173B5"/>
    <w:rsid w:val="00A17DFE"/>
    <w:rsid w:val="00A17F60"/>
    <w:rsid w:val="00A20B22"/>
    <w:rsid w:val="00A21110"/>
    <w:rsid w:val="00A22041"/>
    <w:rsid w:val="00A2206D"/>
    <w:rsid w:val="00A22795"/>
    <w:rsid w:val="00A237FE"/>
    <w:rsid w:val="00A23C84"/>
    <w:rsid w:val="00A25B7F"/>
    <w:rsid w:val="00A30082"/>
    <w:rsid w:val="00A319C1"/>
    <w:rsid w:val="00A31C70"/>
    <w:rsid w:val="00A31E70"/>
    <w:rsid w:val="00A330DC"/>
    <w:rsid w:val="00A35B91"/>
    <w:rsid w:val="00A360ED"/>
    <w:rsid w:val="00A36F30"/>
    <w:rsid w:val="00A37EAA"/>
    <w:rsid w:val="00A3D169"/>
    <w:rsid w:val="00A402CC"/>
    <w:rsid w:val="00A40700"/>
    <w:rsid w:val="00A44EE2"/>
    <w:rsid w:val="00A45E55"/>
    <w:rsid w:val="00A46FFF"/>
    <w:rsid w:val="00A51199"/>
    <w:rsid w:val="00A53BCC"/>
    <w:rsid w:val="00A5475B"/>
    <w:rsid w:val="00A54C5C"/>
    <w:rsid w:val="00A56A91"/>
    <w:rsid w:val="00A56AC7"/>
    <w:rsid w:val="00A60BE6"/>
    <w:rsid w:val="00A60DE3"/>
    <w:rsid w:val="00A61092"/>
    <w:rsid w:val="00A61932"/>
    <w:rsid w:val="00A6295A"/>
    <w:rsid w:val="00A64446"/>
    <w:rsid w:val="00A64CF3"/>
    <w:rsid w:val="00A65908"/>
    <w:rsid w:val="00A65FB9"/>
    <w:rsid w:val="00A66405"/>
    <w:rsid w:val="00A67418"/>
    <w:rsid w:val="00A67738"/>
    <w:rsid w:val="00A67762"/>
    <w:rsid w:val="00A70AE4"/>
    <w:rsid w:val="00A71526"/>
    <w:rsid w:val="00A716F9"/>
    <w:rsid w:val="00A71BA1"/>
    <w:rsid w:val="00A750C3"/>
    <w:rsid w:val="00A75105"/>
    <w:rsid w:val="00A757EB"/>
    <w:rsid w:val="00A775A6"/>
    <w:rsid w:val="00A77812"/>
    <w:rsid w:val="00A83184"/>
    <w:rsid w:val="00A84B53"/>
    <w:rsid w:val="00A8511C"/>
    <w:rsid w:val="00A856D3"/>
    <w:rsid w:val="00A86098"/>
    <w:rsid w:val="00A860A8"/>
    <w:rsid w:val="00A926E5"/>
    <w:rsid w:val="00A92735"/>
    <w:rsid w:val="00A9522B"/>
    <w:rsid w:val="00A955E0"/>
    <w:rsid w:val="00A95A70"/>
    <w:rsid w:val="00A97645"/>
    <w:rsid w:val="00AA05F6"/>
    <w:rsid w:val="00AA44F7"/>
    <w:rsid w:val="00AA4D71"/>
    <w:rsid w:val="00AA4ECA"/>
    <w:rsid w:val="00AA52C9"/>
    <w:rsid w:val="00AA52D5"/>
    <w:rsid w:val="00AA61B8"/>
    <w:rsid w:val="00AA6C44"/>
    <w:rsid w:val="00AB0A9B"/>
    <w:rsid w:val="00AB0DD9"/>
    <w:rsid w:val="00AB1535"/>
    <w:rsid w:val="00AB165A"/>
    <w:rsid w:val="00AB2111"/>
    <w:rsid w:val="00AB25B5"/>
    <w:rsid w:val="00AB2749"/>
    <w:rsid w:val="00AB2F04"/>
    <w:rsid w:val="00AB457F"/>
    <w:rsid w:val="00AB4F08"/>
    <w:rsid w:val="00AB6C12"/>
    <w:rsid w:val="00AC0FA2"/>
    <w:rsid w:val="00AC2AF4"/>
    <w:rsid w:val="00AC32EE"/>
    <w:rsid w:val="00AC52B6"/>
    <w:rsid w:val="00AC56A5"/>
    <w:rsid w:val="00AC6151"/>
    <w:rsid w:val="00AC6AFF"/>
    <w:rsid w:val="00AC7794"/>
    <w:rsid w:val="00AC77E3"/>
    <w:rsid w:val="00AC7EED"/>
    <w:rsid w:val="00AD073A"/>
    <w:rsid w:val="00AD081C"/>
    <w:rsid w:val="00AD2451"/>
    <w:rsid w:val="00AD2B01"/>
    <w:rsid w:val="00AD3003"/>
    <w:rsid w:val="00AD41CC"/>
    <w:rsid w:val="00AD4975"/>
    <w:rsid w:val="00AD5F1C"/>
    <w:rsid w:val="00AD5FA2"/>
    <w:rsid w:val="00AD694A"/>
    <w:rsid w:val="00AD6C2B"/>
    <w:rsid w:val="00AD7E20"/>
    <w:rsid w:val="00AE1E76"/>
    <w:rsid w:val="00AE2A32"/>
    <w:rsid w:val="00AE3B79"/>
    <w:rsid w:val="00AE3C25"/>
    <w:rsid w:val="00AE4186"/>
    <w:rsid w:val="00AE70D3"/>
    <w:rsid w:val="00AE7A80"/>
    <w:rsid w:val="00AF2A14"/>
    <w:rsid w:val="00AF2E63"/>
    <w:rsid w:val="00AF36C3"/>
    <w:rsid w:val="00AF3E16"/>
    <w:rsid w:val="00AF79A3"/>
    <w:rsid w:val="00B02CD3"/>
    <w:rsid w:val="00B0405F"/>
    <w:rsid w:val="00B04407"/>
    <w:rsid w:val="00B048B8"/>
    <w:rsid w:val="00B04D91"/>
    <w:rsid w:val="00B05C7E"/>
    <w:rsid w:val="00B06055"/>
    <w:rsid w:val="00B07A6F"/>
    <w:rsid w:val="00B07C12"/>
    <w:rsid w:val="00B13E33"/>
    <w:rsid w:val="00B15DC9"/>
    <w:rsid w:val="00B15FA1"/>
    <w:rsid w:val="00B167B5"/>
    <w:rsid w:val="00B171AE"/>
    <w:rsid w:val="00B172F2"/>
    <w:rsid w:val="00B203EF"/>
    <w:rsid w:val="00B22B16"/>
    <w:rsid w:val="00B23F9A"/>
    <w:rsid w:val="00B25A7F"/>
    <w:rsid w:val="00B32592"/>
    <w:rsid w:val="00B33FED"/>
    <w:rsid w:val="00B3618C"/>
    <w:rsid w:val="00B362AD"/>
    <w:rsid w:val="00B372CF"/>
    <w:rsid w:val="00B4050B"/>
    <w:rsid w:val="00B406DB"/>
    <w:rsid w:val="00B4106A"/>
    <w:rsid w:val="00B42D4E"/>
    <w:rsid w:val="00B44784"/>
    <w:rsid w:val="00B448F7"/>
    <w:rsid w:val="00B45A65"/>
    <w:rsid w:val="00B46A24"/>
    <w:rsid w:val="00B47E00"/>
    <w:rsid w:val="00B50524"/>
    <w:rsid w:val="00B50CAE"/>
    <w:rsid w:val="00B513E4"/>
    <w:rsid w:val="00B518B3"/>
    <w:rsid w:val="00B523D0"/>
    <w:rsid w:val="00B53A02"/>
    <w:rsid w:val="00B53E5E"/>
    <w:rsid w:val="00B554A1"/>
    <w:rsid w:val="00B5590F"/>
    <w:rsid w:val="00B56678"/>
    <w:rsid w:val="00B57CF7"/>
    <w:rsid w:val="00B6019C"/>
    <w:rsid w:val="00B62B55"/>
    <w:rsid w:val="00B630AF"/>
    <w:rsid w:val="00B63B0A"/>
    <w:rsid w:val="00B65C9E"/>
    <w:rsid w:val="00B66283"/>
    <w:rsid w:val="00B6677A"/>
    <w:rsid w:val="00B673FC"/>
    <w:rsid w:val="00B71445"/>
    <w:rsid w:val="00B7206A"/>
    <w:rsid w:val="00B741CA"/>
    <w:rsid w:val="00B74AB9"/>
    <w:rsid w:val="00B75509"/>
    <w:rsid w:val="00B77658"/>
    <w:rsid w:val="00B8017C"/>
    <w:rsid w:val="00B80269"/>
    <w:rsid w:val="00B8036E"/>
    <w:rsid w:val="00B814AC"/>
    <w:rsid w:val="00B82691"/>
    <w:rsid w:val="00B8432C"/>
    <w:rsid w:val="00B84B37"/>
    <w:rsid w:val="00B84C44"/>
    <w:rsid w:val="00B85FFD"/>
    <w:rsid w:val="00B86C00"/>
    <w:rsid w:val="00B9117E"/>
    <w:rsid w:val="00B9200D"/>
    <w:rsid w:val="00B92F10"/>
    <w:rsid w:val="00B93005"/>
    <w:rsid w:val="00B93853"/>
    <w:rsid w:val="00B949FC"/>
    <w:rsid w:val="00B94FAE"/>
    <w:rsid w:val="00B9645E"/>
    <w:rsid w:val="00B97CEE"/>
    <w:rsid w:val="00BA00D8"/>
    <w:rsid w:val="00BA022F"/>
    <w:rsid w:val="00BA061C"/>
    <w:rsid w:val="00BA0BA9"/>
    <w:rsid w:val="00BA1BF3"/>
    <w:rsid w:val="00BA1F0F"/>
    <w:rsid w:val="00BA336D"/>
    <w:rsid w:val="00BA43AE"/>
    <w:rsid w:val="00BA4E57"/>
    <w:rsid w:val="00BA5593"/>
    <w:rsid w:val="00BA56B8"/>
    <w:rsid w:val="00BA58B4"/>
    <w:rsid w:val="00BA680D"/>
    <w:rsid w:val="00BA7188"/>
    <w:rsid w:val="00BA7608"/>
    <w:rsid w:val="00BB0546"/>
    <w:rsid w:val="00BB1092"/>
    <w:rsid w:val="00BB31C3"/>
    <w:rsid w:val="00BB4D01"/>
    <w:rsid w:val="00BB5BBB"/>
    <w:rsid w:val="00BB683E"/>
    <w:rsid w:val="00BB7908"/>
    <w:rsid w:val="00BC010B"/>
    <w:rsid w:val="00BC248E"/>
    <w:rsid w:val="00BC2D76"/>
    <w:rsid w:val="00BC2DD5"/>
    <w:rsid w:val="00BC395B"/>
    <w:rsid w:val="00BC3A5D"/>
    <w:rsid w:val="00BC3B8B"/>
    <w:rsid w:val="00BC4F7D"/>
    <w:rsid w:val="00BC507D"/>
    <w:rsid w:val="00BC788A"/>
    <w:rsid w:val="00BC7DD8"/>
    <w:rsid w:val="00BD095F"/>
    <w:rsid w:val="00BD0B3C"/>
    <w:rsid w:val="00BD2038"/>
    <w:rsid w:val="00BD2D65"/>
    <w:rsid w:val="00BD39A2"/>
    <w:rsid w:val="00BD50EC"/>
    <w:rsid w:val="00BD59E0"/>
    <w:rsid w:val="00BD6683"/>
    <w:rsid w:val="00BD785B"/>
    <w:rsid w:val="00BE20D9"/>
    <w:rsid w:val="00BE2223"/>
    <w:rsid w:val="00BE4CC4"/>
    <w:rsid w:val="00BE6F44"/>
    <w:rsid w:val="00BF0060"/>
    <w:rsid w:val="00BF1032"/>
    <w:rsid w:val="00BF1B8D"/>
    <w:rsid w:val="00BF1E53"/>
    <w:rsid w:val="00BF3804"/>
    <w:rsid w:val="00BF3CEE"/>
    <w:rsid w:val="00BF3F86"/>
    <w:rsid w:val="00BF49A8"/>
    <w:rsid w:val="00BF4A4B"/>
    <w:rsid w:val="00BF4C1C"/>
    <w:rsid w:val="00BF5500"/>
    <w:rsid w:val="00BF56AC"/>
    <w:rsid w:val="00BF5D7E"/>
    <w:rsid w:val="00BF660C"/>
    <w:rsid w:val="00BF7167"/>
    <w:rsid w:val="00C00B2D"/>
    <w:rsid w:val="00C0136C"/>
    <w:rsid w:val="00C03F62"/>
    <w:rsid w:val="00C041CA"/>
    <w:rsid w:val="00C05E48"/>
    <w:rsid w:val="00C075A3"/>
    <w:rsid w:val="00C07A85"/>
    <w:rsid w:val="00C10E7A"/>
    <w:rsid w:val="00C1115B"/>
    <w:rsid w:val="00C121EE"/>
    <w:rsid w:val="00C142A9"/>
    <w:rsid w:val="00C15B45"/>
    <w:rsid w:val="00C17020"/>
    <w:rsid w:val="00C20D79"/>
    <w:rsid w:val="00C22A13"/>
    <w:rsid w:val="00C2439B"/>
    <w:rsid w:val="00C2529D"/>
    <w:rsid w:val="00C26BFD"/>
    <w:rsid w:val="00C27252"/>
    <w:rsid w:val="00C33368"/>
    <w:rsid w:val="00C33F2E"/>
    <w:rsid w:val="00C34E94"/>
    <w:rsid w:val="00C3644C"/>
    <w:rsid w:val="00C40038"/>
    <w:rsid w:val="00C4115F"/>
    <w:rsid w:val="00C41E48"/>
    <w:rsid w:val="00C4213A"/>
    <w:rsid w:val="00C4286E"/>
    <w:rsid w:val="00C42BCF"/>
    <w:rsid w:val="00C4302F"/>
    <w:rsid w:val="00C43723"/>
    <w:rsid w:val="00C441AC"/>
    <w:rsid w:val="00C4457B"/>
    <w:rsid w:val="00C4494F"/>
    <w:rsid w:val="00C45822"/>
    <w:rsid w:val="00C47B79"/>
    <w:rsid w:val="00C503C7"/>
    <w:rsid w:val="00C504B9"/>
    <w:rsid w:val="00C51013"/>
    <w:rsid w:val="00C5113D"/>
    <w:rsid w:val="00C51258"/>
    <w:rsid w:val="00C54869"/>
    <w:rsid w:val="00C54B97"/>
    <w:rsid w:val="00C55018"/>
    <w:rsid w:val="00C5624B"/>
    <w:rsid w:val="00C56448"/>
    <w:rsid w:val="00C5689B"/>
    <w:rsid w:val="00C56B48"/>
    <w:rsid w:val="00C57537"/>
    <w:rsid w:val="00C57A0F"/>
    <w:rsid w:val="00C600D0"/>
    <w:rsid w:val="00C605BF"/>
    <w:rsid w:val="00C60D68"/>
    <w:rsid w:val="00C62318"/>
    <w:rsid w:val="00C6263A"/>
    <w:rsid w:val="00C7020C"/>
    <w:rsid w:val="00C70D49"/>
    <w:rsid w:val="00C72C6B"/>
    <w:rsid w:val="00C734D8"/>
    <w:rsid w:val="00C74868"/>
    <w:rsid w:val="00C74D0F"/>
    <w:rsid w:val="00C77ED1"/>
    <w:rsid w:val="00C80541"/>
    <w:rsid w:val="00C80F3B"/>
    <w:rsid w:val="00C80FAD"/>
    <w:rsid w:val="00C8401D"/>
    <w:rsid w:val="00C84A8A"/>
    <w:rsid w:val="00C84FAF"/>
    <w:rsid w:val="00C87696"/>
    <w:rsid w:val="00C87B30"/>
    <w:rsid w:val="00C87E6D"/>
    <w:rsid w:val="00C91D2B"/>
    <w:rsid w:val="00C92C73"/>
    <w:rsid w:val="00C93CC9"/>
    <w:rsid w:val="00C94CE6"/>
    <w:rsid w:val="00C96102"/>
    <w:rsid w:val="00C977D5"/>
    <w:rsid w:val="00CA0602"/>
    <w:rsid w:val="00CA29FF"/>
    <w:rsid w:val="00CA4BFC"/>
    <w:rsid w:val="00CA52E4"/>
    <w:rsid w:val="00CA6795"/>
    <w:rsid w:val="00CA7EFA"/>
    <w:rsid w:val="00CB1939"/>
    <w:rsid w:val="00CB1981"/>
    <w:rsid w:val="00CB1AC1"/>
    <w:rsid w:val="00CB2239"/>
    <w:rsid w:val="00CB3658"/>
    <w:rsid w:val="00CB3F8C"/>
    <w:rsid w:val="00CB51F2"/>
    <w:rsid w:val="00CC1EBB"/>
    <w:rsid w:val="00CC2846"/>
    <w:rsid w:val="00CC7C3A"/>
    <w:rsid w:val="00CD0952"/>
    <w:rsid w:val="00CD0D02"/>
    <w:rsid w:val="00CD1485"/>
    <w:rsid w:val="00CD14CA"/>
    <w:rsid w:val="00CD1770"/>
    <w:rsid w:val="00CD18D1"/>
    <w:rsid w:val="00CD2711"/>
    <w:rsid w:val="00CD278C"/>
    <w:rsid w:val="00CD28AA"/>
    <w:rsid w:val="00CD30C2"/>
    <w:rsid w:val="00CD3617"/>
    <w:rsid w:val="00CD4097"/>
    <w:rsid w:val="00CD6992"/>
    <w:rsid w:val="00CD6B2C"/>
    <w:rsid w:val="00CD6F12"/>
    <w:rsid w:val="00CE0955"/>
    <w:rsid w:val="00CE0FD9"/>
    <w:rsid w:val="00CE20D4"/>
    <w:rsid w:val="00CE35A4"/>
    <w:rsid w:val="00CE3D38"/>
    <w:rsid w:val="00CE491D"/>
    <w:rsid w:val="00CE5FC3"/>
    <w:rsid w:val="00CE7694"/>
    <w:rsid w:val="00CF0018"/>
    <w:rsid w:val="00CF4F9C"/>
    <w:rsid w:val="00CF5383"/>
    <w:rsid w:val="00CF558B"/>
    <w:rsid w:val="00CF5EF3"/>
    <w:rsid w:val="00CF625C"/>
    <w:rsid w:val="00CF6CBC"/>
    <w:rsid w:val="00CF71C8"/>
    <w:rsid w:val="00CF77C0"/>
    <w:rsid w:val="00CF7C75"/>
    <w:rsid w:val="00D0077B"/>
    <w:rsid w:val="00D00CE0"/>
    <w:rsid w:val="00D03022"/>
    <w:rsid w:val="00D03E27"/>
    <w:rsid w:val="00D0435F"/>
    <w:rsid w:val="00D0630E"/>
    <w:rsid w:val="00D06DBC"/>
    <w:rsid w:val="00D0716A"/>
    <w:rsid w:val="00D1085C"/>
    <w:rsid w:val="00D133F3"/>
    <w:rsid w:val="00D14833"/>
    <w:rsid w:val="00D14CEC"/>
    <w:rsid w:val="00D15E76"/>
    <w:rsid w:val="00D15F7B"/>
    <w:rsid w:val="00D1679A"/>
    <w:rsid w:val="00D16AA8"/>
    <w:rsid w:val="00D20D4A"/>
    <w:rsid w:val="00D22213"/>
    <w:rsid w:val="00D23A24"/>
    <w:rsid w:val="00D2514B"/>
    <w:rsid w:val="00D254AC"/>
    <w:rsid w:val="00D25518"/>
    <w:rsid w:val="00D2559C"/>
    <w:rsid w:val="00D338E2"/>
    <w:rsid w:val="00D34100"/>
    <w:rsid w:val="00D352EE"/>
    <w:rsid w:val="00D36815"/>
    <w:rsid w:val="00D36FC6"/>
    <w:rsid w:val="00D37569"/>
    <w:rsid w:val="00D37D27"/>
    <w:rsid w:val="00D40F8B"/>
    <w:rsid w:val="00D425CF"/>
    <w:rsid w:val="00D42687"/>
    <w:rsid w:val="00D426D1"/>
    <w:rsid w:val="00D4298B"/>
    <w:rsid w:val="00D4308D"/>
    <w:rsid w:val="00D43827"/>
    <w:rsid w:val="00D43B11"/>
    <w:rsid w:val="00D43E51"/>
    <w:rsid w:val="00D46091"/>
    <w:rsid w:val="00D464C2"/>
    <w:rsid w:val="00D46FC6"/>
    <w:rsid w:val="00D4796F"/>
    <w:rsid w:val="00D50929"/>
    <w:rsid w:val="00D5115F"/>
    <w:rsid w:val="00D51308"/>
    <w:rsid w:val="00D525C6"/>
    <w:rsid w:val="00D54F8F"/>
    <w:rsid w:val="00D556D8"/>
    <w:rsid w:val="00D568FB"/>
    <w:rsid w:val="00D56E59"/>
    <w:rsid w:val="00D57D63"/>
    <w:rsid w:val="00D57EC8"/>
    <w:rsid w:val="00D6088B"/>
    <w:rsid w:val="00D618E9"/>
    <w:rsid w:val="00D61D51"/>
    <w:rsid w:val="00D6269D"/>
    <w:rsid w:val="00D62FBC"/>
    <w:rsid w:val="00D632EE"/>
    <w:rsid w:val="00D648B3"/>
    <w:rsid w:val="00D64A16"/>
    <w:rsid w:val="00D66BBB"/>
    <w:rsid w:val="00D66BF4"/>
    <w:rsid w:val="00D66CC5"/>
    <w:rsid w:val="00D6767E"/>
    <w:rsid w:val="00D67FCF"/>
    <w:rsid w:val="00D71F95"/>
    <w:rsid w:val="00D726F9"/>
    <w:rsid w:val="00D72FA7"/>
    <w:rsid w:val="00D73384"/>
    <w:rsid w:val="00D73864"/>
    <w:rsid w:val="00D74F54"/>
    <w:rsid w:val="00D750F3"/>
    <w:rsid w:val="00D756C7"/>
    <w:rsid w:val="00D7698C"/>
    <w:rsid w:val="00D7738F"/>
    <w:rsid w:val="00D7796A"/>
    <w:rsid w:val="00D77DF7"/>
    <w:rsid w:val="00D8276C"/>
    <w:rsid w:val="00D83592"/>
    <w:rsid w:val="00D85E92"/>
    <w:rsid w:val="00D862E4"/>
    <w:rsid w:val="00D866FE"/>
    <w:rsid w:val="00D90AE4"/>
    <w:rsid w:val="00D90F85"/>
    <w:rsid w:val="00D9152D"/>
    <w:rsid w:val="00D92284"/>
    <w:rsid w:val="00D953ED"/>
    <w:rsid w:val="00D95AF8"/>
    <w:rsid w:val="00D96C0F"/>
    <w:rsid w:val="00D97544"/>
    <w:rsid w:val="00DA0258"/>
    <w:rsid w:val="00DA0730"/>
    <w:rsid w:val="00DA46D7"/>
    <w:rsid w:val="00DA60CE"/>
    <w:rsid w:val="00DB2146"/>
    <w:rsid w:val="00DB320B"/>
    <w:rsid w:val="00DB3682"/>
    <w:rsid w:val="00DB41AE"/>
    <w:rsid w:val="00DB48A5"/>
    <w:rsid w:val="00DB5092"/>
    <w:rsid w:val="00DB5A39"/>
    <w:rsid w:val="00DB7E10"/>
    <w:rsid w:val="00DC143C"/>
    <w:rsid w:val="00DC152C"/>
    <w:rsid w:val="00DC30F5"/>
    <w:rsid w:val="00DC3F7D"/>
    <w:rsid w:val="00DC43EA"/>
    <w:rsid w:val="00DD0C1E"/>
    <w:rsid w:val="00DD1E5E"/>
    <w:rsid w:val="00DD2F35"/>
    <w:rsid w:val="00DD33CA"/>
    <w:rsid w:val="00DD38A0"/>
    <w:rsid w:val="00DD3B66"/>
    <w:rsid w:val="00DD3C56"/>
    <w:rsid w:val="00DD3FB8"/>
    <w:rsid w:val="00DD4EA9"/>
    <w:rsid w:val="00DD514C"/>
    <w:rsid w:val="00DD54AF"/>
    <w:rsid w:val="00DD56E6"/>
    <w:rsid w:val="00DD66BE"/>
    <w:rsid w:val="00DD6C57"/>
    <w:rsid w:val="00DD755F"/>
    <w:rsid w:val="00DE168C"/>
    <w:rsid w:val="00DE7D5F"/>
    <w:rsid w:val="00DF0272"/>
    <w:rsid w:val="00DF0925"/>
    <w:rsid w:val="00DF1100"/>
    <w:rsid w:val="00DF1779"/>
    <w:rsid w:val="00DF3821"/>
    <w:rsid w:val="00DF38E7"/>
    <w:rsid w:val="00DF4205"/>
    <w:rsid w:val="00DF428E"/>
    <w:rsid w:val="00DF476B"/>
    <w:rsid w:val="00DF4D74"/>
    <w:rsid w:val="00DF6386"/>
    <w:rsid w:val="00E003EE"/>
    <w:rsid w:val="00E019D9"/>
    <w:rsid w:val="00E01C22"/>
    <w:rsid w:val="00E01D06"/>
    <w:rsid w:val="00E02899"/>
    <w:rsid w:val="00E03082"/>
    <w:rsid w:val="00E03F0F"/>
    <w:rsid w:val="00E03FC3"/>
    <w:rsid w:val="00E05D64"/>
    <w:rsid w:val="00E06734"/>
    <w:rsid w:val="00E10091"/>
    <w:rsid w:val="00E108B8"/>
    <w:rsid w:val="00E111A7"/>
    <w:rsid w:val="00E11567"/>
    <w:rsid w:val="00E11CD3"/>
    <w:rsid w:val="00E12C38"/>
    <w:rsid w:val="00E14131"/>
    <w:rsid w:val="00E148D0"/>
    <w:rsid w:val="00E1496E"/>
    <w:rsid w:val="00E216AD"/>
    <w:rsid w:val="00E218AA"/>
    <w:rsid w:val="00E21CD6"/>
    <w:rsid w:val="00E258B3"/>
    <w:rsid w:val="00E26518"/>
    <w:rsid w:val="00E2675C"/>
    <w:rsid w:val="00E26A64"/>
    <w:rsid w:val="00E27266"/>
    <w:rsid w:val="00E30E9F"/>
    <w:rsid w:val="00E32590"/>
    <w:rsid w:val="00E32F4F"/>
    <w:rsid w:val="00E32F6A"/>
    <w:rsid w:val="00E33581"/>
    <w:rsid w:val="00E33B90"/>
    <w:rsid w:val="00E340D8"/>
    <w:rsid w:val="00E40288"/>
    <w:rsid w:val="00E4097C"/>
    <w:rsid w:val="00E40C25"/>
    <w:rsid w:val="00E42E3A"/>
    <w:rsid w:val="00E4498F"/>
    <w:rsid w:val="00E45C2F"/>
    <w:rsid w:val="00E46B81"/>
    <w:rsid w:val="00E47038"/>
    <w:rsid w:val="00E47820"/>
    <w:rsid w:val="00E478FC"/>
    <w:rsid w:val="00E47C81"/>
    <w:rsid w:val="00E505E8"/>
    <w:rsid w:val="00E5075E"/>
    <w:rsid w:val="00E511B0"/>
    <w:rsid w:val="00E54140"/>
    <w:rsid w:val="00E541E6"/>
    <w:rsid w:val="00E54348"/>
    <w:rsid w:val="00E556AE"/>
    <w:rsid w:val="00E55933"/>
    <w:rsid w:val="00E60A55"/>
    <w:rsid w:val="00E60C7C"/>
    <w:rsid w:val="00E61006"/>
    <w:rsid w:val="00E61517"/>
    <w:rsid w:val="00E615B5"/>
    <w:rsid w:val="00E61EC4"/>
    <w:rsid w:val="00E63387"/>
    <w:rsid w:val="00E64CC6"/>
    <w:rsid w:val="00E667C1"/>
    <w:rsid w:val="00E674EE"/>
    <w:rsid w:val="00E70924"/>
    <w:rsid w:val="00E70E68"/>
    <w:rsid w:val="00E74178"/>
    <w:rsid w:val="00E75438"/>
    <w:rsid w:val="00E7580F"/>
    <w:rsid w:val="00E75B26"/>
    <w:rsid w:val="00E75D17"/>
    <w:rsid w:val="00E811CA"/>
    <w:rsid w:val="00E826DB"/>
    <w:rsid w:val="00E82BE2"/>
    <w:rsid w:val="00E83872"/>
    <w:rsid w:val="00E86498"/>
    <w:rsid w:val="00E907E4"/>
    <w:rsid w:val="00E917E6"/>
    <w:rsid w:val="00E92995"/>
    <w:rsid w:val="00E92ACB"/>
    <w:rsid w:val="00E92AF8"/>
    <w:rsid w:val="00E93615"/>
    <w:rsid w:val="00E96FB0"/>
    <w:rsid w:val="00EA04F7"/>
    <w:rsid w:val="00EA41F0"/>
    <w:rsid w:val="00EA4987"/>
    <w:rsid w:val="00EA4B3D"/>
    <w:rsid w:val="00EA53D3"/>
    <w:rsid w:val="00EB1D73"/>
    <w:rsid w:val="00EB1F07"/>
    <w:rsid w:val="00EB2056"/>
    <w:rsid w:val="00EB30A1"/>
    <w:rsid w:val="00EB37E1"/>
    <w:rsid w:val="00EB43B7"/>
    <w:rsid w:val="00EB7755"/>
    <w:rsid w:val="00EC02E4"/>
    <w:rsid w:val="00EC16A1"/>
    <w:rsid w:val="00EC182A"/>
    <w:rsid w:val="00EC1CC9"/>
    <w:rsid w:val="00EC22A4"/>
    <w:rsid w:val="00EC26A2"/>
    <w:rsid w:val="00EC2B67"/>
    <w:rsid w:val="00EC2FCE"/>
    <w:rsid w:val="00EC797F"/>
    <w:rsid w:val="00EC7992"/>
    <w:rsid w:val="00ED0864"/>
    <w:rsid w:val="00ED111B"/>
    <w:rsid w:val="00ED1F0A"/>
    <w:rsid w:val="00ED5B70"/>
    <w:rsid w:val="00ED5F41"/>
    <w:rsid w:val="00ED727A"/>
    <w:rsid w:val="00EE07B8"/>
    <w:rsid w:val="00EE0DEF"/>
    <w:rsid w:val="00EE1DA9"/>
    <w:rsid w:val="00EE2193"/>
    <w:rsid w:val="00EE3028"/>
    <w:rsid w:val="00EE3AD8"/>
    <w:rsid w:val="00EE4E29"/>
    <w:rsid w:val="00EE558F"/>
    <w:rsid w:val="00EE5657"/>
    <w:rsid w:val="00EE58EE"/>
    <w:rsid w:val="00EE5CDB"/>
    <w:rsid w:val="00EE7699"/>
    <w:rsid w:val="00EF04AB"/>
    <w:rsid w:val="00EF1B5E"/>
    <w:rsid w:val="00EF2263"/>
    <w:rsid w:val="00EF29EE"/>
    <w:rsid w:val="00EF342F"/>
    <w:rsid w:val="00EF37D4"/>
    <w:rsid w:val="00EF385D"/>
    <w:rsid w:val="00EF38AE"/>
    <w:rsid w:val="00EF5BE3"/>
    <w:rsid w:val="00EF7056"/>
    <w:rsid w:val="00EF76F7"/>
    <w:rsid w:val="00F00551"/>
    <w:rsid w:val="00F008D4"/>
    <w:rsid w:val="00F01D03"/>
    <w:rsid w:val="00F022EF"/>
    <w:rsid w:val="00F0269F"/>
    <w:rsid w:val="00F05ABB"/>
    <w:rsid w:val="00F05F58"/>
    <w:rsid w:val="00F07728"/>
    <w:rsid w:val="00F07855"/>
    <w:rsid w:val="00F11A54"/>
    <w:rsid w:val="00F12509"/>
    <w:rsid w:val="00F12647"/>
    <w:rsid w:val="00F12946"/>
    <w:rsid w:val="00F12D85"/>
    <w:rsid w:val="00F13046"/>
    <w:rsid w:val="00F13E1B"/>
    <w:rsid w:val="00F141E6"/>
    <w:rsid w:val="00F14A6B"/>
    <w:rsid w:val="00F14B5E"/>
    <w:rsid w:val="00F16E52"/>
    <w:rsid w:val="00F20EA3"/>
    <w:rsid w:val="00F2118F"/>
    <w:rsid w:val="00F21941"/>
    <w:rsid w:val="00F23A10"/>
    <w:rsid w:val="00F23C27"/>
    <w:rsid w:val="00F23FDB"/>
    <w:rsid w:val="00F24063"/>
    <w:rsid w:val="00F25124"/>
    <w:rsid w:val="00F2595E"/>
    <w:rsid w:val="00F26931"/>
    <w:rsid w:val="00F27994"/>
    <w:rsid w:val="00F30A89"/>
    <w:rsid w:val="00F3173E"/>
    <w:rsid w:val="00F31C07"/>
    <w:rsid w:val="00F31FAA"/>
    <w:rsid w:val="00F32091"/>
    <w:rsid w:val="00F320B6"/>
    <w:rsid w:val="00F32938"/>
    <w:rsid w:val="00F32CD5"/>
    <w:rsid w:val="00F35913"/>
    <w:rsid w:val="00F365C9"/>
    <w:rsid w:val="00F37896"/>
    <w:rsid w:val="00F4246D"/>
    <w:rsid w:val="00F431F5"/>
    <w:rsid w:val="00F439ED"/>
    <w:rsid w:val="00F44666"/>
    <w:rsid w:val="00F45B47"/>
    <w:rsid w:val="00F462C0"/>
    <w:rsid w:val="00F46D11"/>
    <w:rsid w:val="00F477B8"/>
    <w:rsid w:val="00F47E65"/>
    <w:rsid w:val="00F50F7D"/>
    <w:rsid w:val="00F51C4C"/>
    <w:rsid w:val="00F52B83"/>
    <w:rsid w:val="00F540BC"/>
    <w:rsid w:val="00F54CA4"/>
    <w:rsid w:val="00F55D69"/>
    <w:rsid w:val="00F55EF5"/>
    <w:rsid w:val="00F618AD"/>
    <w:rsid w:val="00F63DB0"/>
    <w:rsid w:val="00F6778F"/>
    <w:rsid w:val="00F67E1C"/>
    <w:rsid w:val="00F71081"/>
    <w:rsid w:val="00F720E2"/>
    <w:rsid w:val="00F743DB"/>
    <w:rsid w:val="00F749AD"/>
    <w:rsid w:val="00F74FC1"/>
    <w:rsid w:val="00F75D0C"/>
    <w:rsid w:val="00F8010E"/>
    <w:rsid w:val="00F80155"/>
    <w:rsid w:val="00F80FD6"/>
    <w:rsid w:val="00F811C9"/>
    <w:rsid w:val="00F81344"/>
    <w:rsid w:val="00F833C9"/>
    <w:rsid w:val="00F8355B"/>
    <w:rsid w:val="00F84FBD"/>
    <w:rsid w:val="00F86FE7"/>
    <w:rsid w:val="00F90BD8"/>
    <w:rsid w:val="00F93B15"/>
    <w:rsid w:val="00F94605"/>
    <w:rsid w:val="00F9497B"/>
    <w:rsid w:val="00F96DEF"/>
    <w:rsid w:val="00F972BE"/>
    <w:rsid w:val="00F97A31"/>
    <w:rsid w:val="00FA10B2"/>
    <w:rsid w:val="00FA254E"/>
    <w:rsid w:val="00FA2FDD"/>
    <w:rsid w:val="00FA3220"/>
    <w:rsid w:val="00FA35A6"/>
    <w:rsid w:val="00FA63F2"/>
    <w:rsid w:val="00FA74E0"/>
    <w:rsid w:val="00FA7930"/>
    <w:rsid w:val="00FA7AB9"/>
    <w:rsid w:val="00FB0B5F"/>
    <w:rsid w:val="00FB17C0"/>
    <w:rsid w:val="00FB1C6C"/>
    <w:rsid w:val="00FB282C"/>
    <w:rsid w:val="00FB4896"/>
    <w:rsid w:val="00FB56C3"/>
    <w:rsid w:val="00FB5AF1"/>
    <w:rsid w:val="00FB62B3"/>
    <w:rsid w:val="00FC01F4"/>
    <w:rsid w:val="00FC0DF5"/>
    <w:rsid w:val="00FC119E"/>
    <w:rsid w:val="00FC1698"/>
    <w:rsid w:val="00FC1A1C"/>
    <w:rsid w:val="00FC2B5E"/>
    <w:rsid w:val="00FC2B63"/>
    <w:rsid w:val="00FC3484"/>
    <w:rsid w:val="00FC4332"/>
    <w:rsid w:val="00FC4B4C"/>
    <w:rsid w:val="00FC5221"/>
    <w:rsid w:val="00FC542D"/>
    <w:rsid w:val="00FC56C8"/>
    <w:rsid w:val="00FC69AE"/>
    <w:rsid w:val="00FC6A31"/>
    <w:rsid w:val="00FC7D31"/>
    <w:rsid w:val="00FD08BB"/>
    <w:rsid w:val="00FD2FEE"/>
    <w:rsid w:val="00FD4361"/>
    <w:rsid w:val="00FD4B0C"/>
    <w:rsid w:val="00FD4D4D"/>
    <w:rsid w:val="00FD535E"/>
    <w:rsid w:val="00FE1A07"/>
    <w:rsid w:val="00FE1A8B"/>
    <w:rsid w:val="00FE3425"/>
    <w:rsid w:val="00FE3A61"/>
    <w:rsid w:val="00FE4208"/>
    <w:rsid w:val="00FE5DC2"/>
    <w:rsid w:val="00FF274C"/>
    <w:rsid w:val="00FF5188"/>
    <w:rsid w:val="00FF55C7"/>
    <w:rsid w:val="00FF6338"/>
    <w:rsid w:val="00FF72FC"/>
    <w:rsid w:val="00FF7671"/>
    <w:rsid w:val="00FF7AE2"/>
    <w:rsid w:val="0135E92C"/>
    <w:rsid w:val="0157B5D4"/>
    <w:rsid w:val="015C9C0F"/>
    <w:rsid w:val="015FEC38"/>
    <w:rsid w:val="01C9D0DD"/>
    <w:rsid w:val="0216C87F"/>
    <w:rsid w:val="0327E0C9"/>
    <w:rsid w:val="033CF785"/>
    <w:rsid w:val="0362418E"/>
    <w:rsid w:val="0383E560"/>
    <w:rsid w:val="0442B3E9"/>
    <w:rsid w:val="0469D21A"/>
    <w:rsid w:val="048CC0BC"/>
    <w:rsid w:val="04AB962C"/>
    <w:rsid w:val="04EED2E3"/>
    <w:rsid w:val="04EFAEBD"/>
    <w:rsid w:val="057D457F"/>
    <w:rsid w:val="05B7ABBB"/>
    <w:rsid w:val="05CB47D9"/>
    <w:rsid w:val="05E262D0"/>
    <w:rsid w:val="05FA2B84"/>
    <w:rsid w:val="05FBB9DD"/>
    <w:rsid w:val="062BD022"/>
    <w:rsid w:val="065B802C"/>
    <w:rsid w:val="06632AF3"/>
    <w:rsid w:val="0666355F"/>
    <w:rsid w:val="06758372"/>
    <w:rsid w:val="06C06BD2"/>
    <w:rsid w:val="06DD4732"/>
    <w:rsid w:val="0716D47A"/>
    <w:rsid w:val="071F98A8"/>
    <w:rsid w:val="07498AF7"/>
    <w:rsid w:val="08088F7A"/>
    <w:rsid w:val="08196E2C"/>
    <w:rsid w:val="0861F4A0"/>
    <w:rsid w:val="08E8B0D6"/>
    <w:rsid w:val="091F3331"/>
    <w:rsid w:val="09B8E43B"/>
    <w:rsid w:val="09C7ED33"/>
    <w:rsid w:val="0A1E84CC"/>
    <w:rsid w:val="0A409BF7"/>
    <w:rsid w:val="0A4B38FB"/>
    <w:rsid w:val="0A666483"/>
    <w:rsid w:val="0A9EC420"/>
    <w:rsid w:val="0AEA5451"/>
    <w:rsid w:val="0B913CCF"/>
    <w:rsid w:val="0B9A0E08"/>
    <w:rsid w:val="0C4AF6C0"/>
    <w:rsid w:val="0C605BAA"/>
    <w:rsid w:val="0CDDA4EB"/>
    <w:rsid w:val="0DE0C167"/>
    <w:rsid w:val="0E5BD69E"/>
    <w:rsid w:val="0E99D93F"/>
    <w:rsid w:val="0EA0EA26"/>
    <w:rsid w:val="0FE19A31"/>
    <w:rsid w:val="1025728B"/>
    <w:rsid w:val="103492BB"/>
    <w:rsid w:val="104584E5"/>
    <w:rsid w:val="10743D39"/>
    <w:rsid w:val="107BD754"/>
    <w:rsid w:val="108D222D"/>
    <w:rsid w:val="10B22CAE"/>
    <w:rsid w:val="1167E95B"/>
    <w:rsid w:val="118CE604"/>
    <w:rsid w:val="11A4DBBF"/>
    <w:rsid w:val="11D2BD87"/>
    <w:rsid w:val="1203295A"/>
    <w:rsid w:val="121E4AE1"/>
    <w:rsid w:val="12540C6E"/>
    <w:rsid w:val="13170477"/>
    <w:rsid w:val="132AC686"/>
    <w:rsid w:val="1362820F"/>
    <w:rsid w:val="13BE8107"/>
    <w:rsid w:val="13CB58EA"/>
    <w:rsid w:val="13CFD272"/>
    <w:rsid w:val="13E02854"/>
    <w:rsid w:val="13EA2836"/>
    <w:rsid w:val="13FA30A3"/>
    <w:rsid w:val="146BFB73"/>
    <w:rsid w:val="14CA31A2"/>
    <w:rsid w:val="14D989F2"/>
    <w:rsid w:val="158F3225"/>
    <w:rsid w:val="15954F25"/>
    <w:rsid w:val="15A1DA42"/>
    <w:rsid w:val="15B7C53E"/>
    <w:rsid w:val="15F0359C"/>
    <w:rsid w:val="15FDADC8"/>
    <w:rsid w:val="170AD44A"/>
    <w:rsid w:val="1754F4EE"/>
    <w:rsid w:val="17606E66"/>
    <w:rsid w:val="17AA2784"/>
    <w:rsid w:val="17B8E01F"/>
    <w:rsid w:val="17B96C77"/>
    <w:rsid w:val="17E8A725"/>
    <w:rsid w:val="180AF484"/>
    <w:rsid w:val="184825BF"/>
    <w:rsid w:val="185A2A9E"/>
    <w:rsid w:val="187E8FF2"/>
    <w:rsid w:val="18A053EC"/>
    <w:rsid w:val="191A96E4"/>
    <w:rsid w:val="192821F0"/>
    <w:rsid w:val="194D9215"/>
    <w:rsid w:val="195EA6A4"/>
    <w:rsid w:val="19ADC66B"/>
    <w:rsid w:val="19D54EBA"/>
    <w:rsid w:val="1A08D918"/>
    <w:rsid w:val="1A334A66"/>
    <w:rsid w:val="1A33C79C"/>
    <w:rsid w:val="1AF6755A"/>
    <w:rsid w:val="1B4A0B65"/>
    <w:rsid w:val="1B749483"/>
    <w:rsid w:val="1BCA12AF"/>
    <w:rsid w:val="1C0E0999"/>
    <w:rsid w:val="1C538E14"/>
    <w:rsid w:val="1CB8C83E"/>
    <w:rsid w:val="1CDCECD4"/>
    <w:rsid w:val="1CEE6582"/>
    <w:rsid w:val="1D197ACD"/>
    <w:rsid w:val="1D972E39"/>
    <w:rsid w:val="1DFFF366"/>
    <w:rsid w:val="1E4FC711"/>
    <w:rsid w:val="1EBD3EF5"/>
    <w:rsid w:val="1ED58327"/>
    <w:rsid w:val="1EEACB6C"/>
    <w:rsid w:val="1F44F837"/>
    <w:rsid w:val="1F53608E"/>
    <w:rsid w:val="1FF69774"/>
    <w:rsid w:val="200F01AC"/>
    <w:rsid w:val="2010583A"/>
    <w:rsid w:val="2031F2EF"/>
    <w:rsid w:val="2033BB5E"/>
    <w:rsid w:val="2042BFB2"/>
    <w:rsid w:val="215A0DF9"/>
    <w:rsid w:val="217D5407"/>
    <w:rsid w:val="218F39C3"/>
    <w:rsid w:val="21CDEA6C"/>
    <w:rsid w:val="21E9B6B0"/>
    <w:rsid w:val="22478E7B"/>
    <w:rsid w:val="2336BB95"/>
    <w:rsid w:val="23914001"/>
    <w:rsid w:val="23F5BD7C"/>
    <w:rsid w:val="24197841"/>
    <w:rsid w:val="2431EFE4"/>
    <w:rsid w:val="24463ED9"/>
    <w:rsid w:val="249A2144"/>
    <w:rsid w:val="249ECF5C"/>
    <w:rsid w:val="24D70706"/>
    <w:rsid w:val="24F07AE1"/>
    <w:rsid w:val="25117111"/>
    <w:rsid w:val="25863A28"/>
    <w:rsid w:val="25ADB68B"/>
    <w:rsid w:val="26976350"/>
    <w:rsid w:val="26D04C6D"/>
    <w:rsid w:val="26E7AEA9"/>
    <w:rsid w:val="26FFB30D"/>
    <w:rsid w:val="270B74DE"/>
    <w:rsid w:val="274C53B7"/>
    <w:rsid w:val="2777650E"/>
    <w:rsid w:val="279D9F91"/>
    <w:rsid w:val="2965D904"/>
    <w:rsid w:val="29A7BB0A"/>
    <w:rsid w:val="29BA650D"/>
    <w:rsid w:val="2A08AA56"/>
    <w:rsid w:val="2A0ABA61"/>
    <w:rsid w:val="2B1B2B7F"/>
    <w:rsid w:val="2B2D1128"/>
    <w:rsid w:val="2C1174D4"/>
    <w:rsid w:val="2C33E83F"/>
    <w:rsid w:val="2C5563AE"/>
    <w:rsid w:val="2C599BEC"/>
    <w:rsid w:val="2C73BDBB"/>
    <w:rsid w:val="2C896E3B"/>
    <w:rsid w:val="2C9EEFD1"/>
    <w:rsid w:val="2CFB7E93"/>
    <w:rsid w:val="2D0B9678"/>
    <w:rsid w:val="2D3C03EC"/>
    <w:rsid w:val="2D4E9DCC"/>
    <w:rsid w:val="2D57A764"/>
    <w:rsid w:val="2DA1E8D8"/>
    <w:rsid w:val="2E6397E7"/>
    <w:rsid w:val="2E6DB253"/>
    <w:rsid w:val="2E81AC94"/>
    <w:rsid w:val="2E9F00B1"/>
    <w:rsid w:val="2F430DAD"/>
    <w:rsid w:val="2FA14A45"/>
    <w:rsid w:val="2FD6D0AD"/>
    <w:rsid w:val="2FFAAC7C"/>
    <w:rsid w:val="302AFD1A"/>
    <w:rsid w:val="3030D794"/>
    <w:rsid w:val="30573275"/>
    <w:rsid w:val="30F5A861"/>
    <w:rsid w:val="31C0D561"/>
    <w:rsid w:val="31C69120"/>
    <w:rsid w:val="321DBC29"/>
    <w:rsid w:val="328ED2D4"/>
    <w:rsid w:val="32DBE077"/>
    <w:rsid w:val="33542963"/>
    <w:rsid w:val="3372C470"/>
    <w:rsid w:val="3413287C"/>
    <w:rsid w:val="3484D1AD"/>
    <w:rsid w:val="34DEFA2F"/>
    <w:rsid w:val="355462B6"/>
    <w:rsid w:val="3566D6E3"/>
    <w:rsid w:val="35946D26"/>
    <w:rsid w:val="3598EBB3"/>
    <w:rsid w:val="359D26F3"/>
    <w:rsid w:val="35AED54E"/>
    <w:rsid w:val="363E4E0F"/>
    <w:rsid w:val="369F9B1E"/>
    <w:rsid w:val="36DA2154"/>
    <w:rsid w:val="36EA358E"/>
    <w:rsid w:val="370A5105"/>
    <w:rsid w:val="37390A1B"/>
    <w:rsid w:val="37C2BA38"/>
    <w:rsid w:val="38C4023D"/>
    <w:rsid w:val="38EE80AE"/>
    <w:rsid w:val="39337863"/>
    <w:rsid w:val="3989434F"/>
    <w:rsid w:val="39E6C51D"/>
    <w:rsid w:val="39FC6378"/>
    <w:rsid w:val="3A07A2BD"/>
    <w:rsid w:val="3A7457C1"/>
    <w:rsid w:val="3B7663D0"/>
    <w:rsid w:val="3BD797D6"/>
    <w:rsid w:val="3C0C2589"/>
    <w:rsid w:val="3CABCB22"/>
    <w:rsid w:val="3CBCAA27"/>
    <w:rsid w:val="3CC951AF"/>
    <w:rsid w:val="3CD8A09F"/>
    <w:rsid w:val="3CEF9F2A"/>
    <w:rsid w:val="3D01ED42"/>
    <w:rsid w:val="3D56225F"/>
    <w:rsid w:val="3D5DBC82"/>
    <w:rsid w:val="3D82D1F2"/>
    <w:rsid w:val="3DDF9607"/>
    <w:rsid w:val="3E0A9211"/>
    <w:rsid w:val="3E4C4B67"/>
    <w:rsid w:val="3E54A2E6"/>
    <w:rsid w:val="3F1A0243"/>
    <w:rsid w:val="3F622679"/>
    <w:rsid w:val="3F7DF684"/>
    <w:rsid w:val="3F87A141"/>
    <w:rsid w:val="3F99E3E8"/>
    <w:rsid w:val="3FA9E979"/>
    <w:rsid w:val="4011FA35"/>
    <w:rsid w:val="402A1AA5"/>
    <w:rsid w:val="4049692F"/>
    <w:rsid w:val="404AA715"/>
    <w:rsid w:val="404B7E3D"/>
    <w:rsid w:val="409B217B"/>
    <w:rsid w:val="4189005D"/>
    <w:rsid w:val="418DA288"/>
    <w:rsid w:val="419D5767"/>
    <w:rsid w:val="41B7CAF2"/>
    <w:rsid w:val="4217CFB4"/>
    <w:rsid w:val="42571B5E"/>
    <w:rsid w:val="426D925E"/>
    <w:rsid w:val="42E3BB8F"/>
    <w:rsid w:val="439DADC5"/>
    <w:rsid w:val="44D8ADB5"/>
    <w:rsid w:val="4505F743"/>
    <w:rsid w:val="452A90CF"/>
    <w:rsid w:val="4601E7A7"/>
    <w:rsid w:val="461168DB"/>
    <w:rsid w:val="463567F7"/>
    <w:rsid w:val="469DCE10"/>
    <w:rsid w:val="46BCC36B"/>
    <w:rsid w:val="46E96A2F"/>
    <w:rsid w:val="46FC4105"/>
    <w:rsid w:val="473D2139"/>
    <w:rsid w:val="479F99EB"/>
    <w:rsid w:val="47A76049"/>
    <w:rsid w:val="47AE6D60"/>
    <w:rsid w:val="480522F8"/>
    <w:rsid w:val="4811B975"/>
    <w:rsid w:val="4814ED54"/>
    <w:rsid w:val="481EECEC"/>
    <w:rsid w:val="4839B6A0"/>
    <w:rsid w:val="48AB2558"/>
    <w:rsid w:val="49557320"/>
    <w:rsid w:val="49654F85"/>
    <w:rsid w:val="49D71529"/>
    <w:rsid w:val="49EEE4F0"/>
    <w:rsid w:val="4A0F43A7"/>
    <w:rsid w:val="4A660D99"/>
    <w:rsid w:val="4A8B975C"/>
    <w:rsid w:val="4ADD1544"/>
    <w:rsid w:val="4B49BB5D"/>
    <w:rsid w:val="4BE3B16A"/>
    <w:rsid w:val="4BF4D11B"/>
    <w:rsid w:val="4C07E6AC"/>
    <w:rsid w:val="4C33C759"/>
    <w:rsid w:val="4CDB0BB3"/>
    <w:rsid w:val="4CEC1DA9"/>
    <w:rsid w:val="4D8671C7"/>
    <w:rsid w:val="4D93BED2"/>
    <w:rsid w:val="4DAB90B5"/>
    <w:rsid w:val="4DCB3518"/>
    <w:rsid w:val="4DEBCE71"/>
    <w:rsid w:val="4DECB28A"/>
    <w:rsid w:val="4E4910E9"/>
    <w:rsid w:val="4E5D0F6A"/>
    <w:rsid w:val="4E739B1F"/>
    <w:rsid w:val="4FA5FB5B"/>
    <w:rsid w:val="4FBB7E3E"/>
    <w:rsid w:val="4FCADC99"/>
    <w:rsid w:val="5008A72F"/>
    <w:rsid w:val="5010EDA5"/>
    <w:rsid w:val="506BB8F1"/>
    <w:rsid w:val="50F45BE8"/>
    <w:rsid w:val="511CD850"/>
    <w:rsid w:val="5137F960"/>
    <w:rsid w:val="518B34E0"/>
    <w:rsid w:val="51E856CB"/>
    <w:rsid w:val="522C1939"/>
    <w:rsid w:val="5235D047"/>
    <w:rsid w:val="523AE114"/>
    <w:rsid w:val="5296A76B"/>
    <w:rsid w:val="52C0D7F8"/>
    <w:rsid w:val="530CA733"/>
    <w:rsid w:val="532CFB66"/>
    <w:rsid w:val="5345CA5E"/>
    <w:rsid w:val="53860FC8"/>
    <w:rsid w:val="5397C476"/>
    <w:rsid w:val="53EBE6EC"/>
    <w:rsid w:val="54194EDE"/>
    <w:rsid w:val="542154E5"/>
    <w:rsid w:val="546C07F9"/>
    <w:rsid w:val="5475EAC1"/>
    <w:rsid w:val="5496CD51"/>
    <w:rsid w:val="54DE4AE0"/>
    <w:rsid w:val="55338E34"/>
    <w:rsid w:val="55CE4254"/>
    <w:rsid w:val="564EE06D"/>
    <w:rsid w:val="575059AF"/>
    <w:rsid w:val="57B67DA2"/>
    <w:rsid w:val="57EAAD79"/>
    <w:rsid w:val="57FC10E0"/>
    <w:rsid w:val="5872181A"/>
    <w:rsid w:val="58789774"/>
    <w:rsid w:val="58ADD116"/>
    <w:rsid w:val="58DE5B3F"/>
    <w:rsid w:val="59436FF9"/>
    <w:rsid w:val="59515E35"/>
    <w:rsid w:val="597A3A10"/>
    <w:rsid w:val="59CAF960"/>
    <w:rsid w:val="59F25C99"/>
    <w:rsid w:val="5A292379"/>
    <w:rsid w:val="5A699FA4"/>
    <w:rsid w:val="5A702A2F"/>
    <w:rsid w:val="5ACE004D"/>
    <w:rsid w:val="5AD7681E"/>
    <w:rsid w:val="5B37C73D"/>
    <w:rsid w:val="5B8245A9"/>
    <w:rsid w:val="5BA64761"/>
    <w:rsid w:val="5BE4D506"/>
    <w:rsid w:val="5BEDAC38"/>
    <w:rsid w:val="5C3D4860"/>
    <w:rsid w:val="5C54579A"/>
    <w:rsid w:val="5D45C619"/>
    <w:rsid w:val="5D49AB80"/>
    <w:rsid w:val="5D6BAB2C"/>
    <w:rsid w:val="5DDE9CC8"/>
    <w:rsid w:val="5DFAB7F0"/>
    <w:rsid w:val="5E4A3190"/>
    <w:rsid w:val="5EC27DE6"/>
    <w:rsid w:val="5EE139F3"/>
    <w:rsid w:val="5F010042"/>
    <w:rsid w:val="5F0F80D2"/>
    <w:rsid w:val="5F188399"/>
    <w:rsid w:val="5F4D8370"/>
    <w:rsid w:val="5FA5A0B5"/>
    <w:rsid w:val="5FB34939"/>
    <w:rsid w:val="60DFADA5"/>
    <w:rsid w:val="616A81A4"/>
    <w:rsid w:val="617EE909"/>
    <w:rsid w:val="61ACE64F"/>
    <w:rsid w:val="61C80767"/>
    <w:rsid w:val="61EC1951"/>
    <w:rsid w:val="622F0CB9"/>
    <w:rsid w:val="626E36F9"/>
    <w:rsid w:val="631B9A25"/>
    <w:rsid w:val="642EC637"/>
    <w:rsid w:val="6444EEFC"/>
    <w:rsid w:val="644C3A9E"/>
    <w:rsid w:val="64FA4C4B"/>
    <w:rsid w:val="650F04A1"/>
    <w:rsid w:val="65D96759"/>
    <w:rsid w:val="65F5D324"/>
    <w:rsid w:val="661283E8"/>
    <w:rsid w:val="6663099E"/>
    <w:rsid w:val="6668F3A8"/>
    <w:rsid w:val="66BAC7AB"/>
    <w:rsid w:val="6788530D"/>
    <w:rsid w:val="680F8877"/>
    <w:rsid w:val="682E2B9B"/>
    <w:rsid w:val="683D9151"/>
    <w:rsid w:val="68448E2C"/>
    <w:rsid w:val="687D7A0B"/>
    <w:rsid w:val="68B7FD84"/>
    <w:rsid w:val="69110D58"/>
    <w:rsid w:val="6A00205C"/>
    <w:rsid w:val="6A17DD71"/>
    <w:rsid w:val="6A29317E"/>
    <w:rsid w:val="6ADDA88A"/>
    <w:rsid w:val="6AEB437D"/>
    <w:rsid w:val="6B42B810"/>
    <w:rsid w:val="6BA5FF08"/>
    <w:rsid w:val="6BCBAE42"/>
    <w:rsid w:val="6BF5A2F8"/>
    <w:rsid w:val="6C0EFBFC"/>
    <w:rsid w:val="6C112924"/>
    <w:rsid w:val="6D11124C"/>
    <w:rsid w:val="6D359DA2"/>
    <w:rsid w:val="6D45175C"/>
    <w:rsid w:val="6D60FEEF"/>
    <w:rsid w:val="6DA631E9"/>
    <w:rsid w:val="6DCC38A2"/>
    <w:rsid w:val="6DEA8E54"/>
    <w:rsid w:val="6F136EFE"/>
    <w:rsid w:val="6F19A6E6"/>
    <w:rsid w:val="6F260674"/>
    <w:rsid w:val="6F72D7F7"/>
    <w:rsid w:val="6F776E97"/>
    <w:rsid w:val="6F876D16"/>
    <w:rsid w:val="6FD8EF1B"/>
    <w:rsid w:val="700AB9CC"/>
    <w:rsid w:val="71B83612"/>
    <w:rsid w:val="71BDF62D"/>
    <w:rsid w:val="71FE6CCA"/>
    <w:rsid w:val="71FE9769"/>
    <w:rsid w:val="723A248C"/>
    <w:rsid w:val="7279C87F"/>
    <w:rsid w:val="72B51407"/>
    <w:rsid w:val="72ED5D75"/>
    <w:rsid w:val="7338CB99"/>
    <w:rsid w:val="73C5EA3C"/>
    <w:rsid w:val="7410DA5C"/>
    <w:rsid w:val="741BE29F"/>
    <w:rsid w:val="747EEA8B"/>
    <w:rsid w:val="74A7DD01"/>
    <w:rsid w:val="75114CEE"/>
    <w:rsid w:val="75B28AE2"/>
    <w:rsid w:val="75CE64B5"/>
    <w:rsid w:val="7652EF03"/>
    <w:rsid w:val="76576163"/>
    <w:rsid w:val="769AA5C1"/>
    <w:rsid w:val="77066113"/>
    <w:rsid w:val="77124FEB"/>
    <w:rsid w:val="77CEA905"/>
    <w:rsid w:val="78301FB4"/>
    <w:rsid w:val="78F51931"/>
    <w:rsid w:val="790A2EED"/>
    <w:rsid w:val="790D8BA2"/>
    <w:rsid w:val="792DEE87"/>
    <w:rsid w:val="7948973F"/>
    <w:rsid w:val="798437C8"/>
    <w:rsid w:val="7A844028"/>
    <w:rsid w:val="7AA90882"/>
    <w:rsid w:val="7ADF0A57"/>
    <w:rsid w:val="7B564D59"/>
    <w:rsid w:val="7BB16656"/>
    <w:rsid w:val="7C4862A5"/>
    <w:rsid w:val="7C4EDB7C"/>
    <w:rsid w:val="7C5203CB"/>
    <w:rsid w:val="7C808561"/>
    <w:rsid w:val="7D5FE725"/>
    <w:rsid w:val="7D996DB9"/>
    <w:rsid w:val="7DB79C3C"/>
    <w:rsid w:val="7DC9F39B"/>
    <w:rsid w:val="7E226CCD"/>
    <w:rsid w:val="7E36EEDC"/>
    <w:rsid w:val="7F1D45D4"/>
    <w:rsid w:val="7F9A5EA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72AC3"/>
  <w15:docId w15:val="{BEF79FBA-EBAB-4A02-B0D7-C442F8063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qFormat="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2" w:qFormat="1"/>
    <w:lsdException w:name="List Number" w:uiPriority="13"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uiPriority="10"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spacing w:line="360" w:lineRule="auto"/>
      <w:jc w:val="both"/>
    </w:pPr>
    <w:rPr>
      <w:rFonts w:eastAsia="Times New Roman"/>
      <w:color w:val="000000" w:themeColor="text1"/>
      <w:sz w:val="24"/>
      <w:szCs w:val="24"/>
      <w:lang w:eastAsia="zh-CN"/>
    </w:rPr>
  </w:style>
  <w:style w:type="paragraph" w:styleId="1">
    <w:name w:val="heading 1"/>
    <w:basedOn w:val="a"/>
    <w:next w:val="10"/>
    <w:link w:val="11"/>
    <w:uiPriority w:val="9"/>
    <w:qFormat/>
    <w:rsid w:val="00111C73"/>
    <w:pPr>
      <w:numPr>
        <w:numId w:val="42"/>
      </w:numPr>
      <w:spacing w:after="240"/>
      <w:outlineLvl w:val="0"/>
    </w:pPr>
    <w:rPr>
      <w:rFonts w:eastAsia="Times New Roman"/>
    </w:rPr>
  </w:style>
  <w:style w:type="paragraph" w:styleId="2">
    <w:name w:val="heading 2"/>
    <w:basedOn w:val="a"/>
    <w:next w:val="a2"/>
    <w:link w:val="20"/>
    <w:uiPriority w:val="9"/>
    <w:unhideWhenUsed/>
    <w:qFormat/>
    <w:rsid w:val="00111C73"/>
    <w:pPr>
      <w:numPr>
        <w:ilvl w:val="1"/>
        <w:numId w:val="42"/>
      </w:numPr>
      <w:ind w:left="0" w:firstLine="720"/>
      <w:outlineLvl w:val="1"/>
    </w:pPr>
  </w:style>
  <w:style w:type="paragraph" w:styleId="3">
    <w:name w:val="heading 3"/>
    <w:basedOn w:val="a"/>
    <w:next w:val="a2"/>
    <w:link w:val="30"/>
    <w:uiPriority w:val="9"/>
    <w:unhideWhenUsed/>
    <w:qFormat/>
    <w:rsid w:val="000A2674"/>
    <w:pPr>
      <w:numPr>
        <w:numId w:val="0"/>
      </w:numPr>
      <w:ind w:left="720"/>
      <w:outlineLvl w:val="2"/>
    </w:pPr>
  </w:style>
  <w:style w:type="paragraph" w:styleId="4">
    <w:name w:val="heading 4"/>
    <w:basedOn w:val="a2"/>
    <w:next w:val="a2"/>
    <w:link w:val="40"/>
    <w:uiPriority w:val="9"/>
    <w:unhideWhenUsed/>
    <w:qFormat/>
    <w:pPr>
      <w:keepNext/>
      <w:keepLines/>
      <w:spacing w:before="317" w:after="317"/>
      <w:contextualSpacing/>
      <w:outlineLvl w:val="3"/>
    </w:pPr>
    <w:rPr>
      <w:rFonts w:asciiTheme="majorHAnsi" w:eastAsiaTheme="majorEastAsia" w:hAnsiTheme="majorHAnsi" w:cstheme="majorBidi"/>
      <w:b/>
      <w:i/>
      <w:iCs/>
      <w:color w:val="2A2A2A" w:themeColor="text2"/>
    </w:rPr>
  </w:style>
  <w:style w:type="paragraph" w:styleId="5">
    <w:name w:val="heading 5"/>
    <w:basedOn w:val="a2"/>
    <w:next w:val="a2"/>
    <w:link w:val="50"/>
    <w:uiPriority w:val="9"/>
    <w:semiHidden/>
    <w:unhideWhenUsed/>
    <w:qFormat/>
    <w:pPr>
      <w:keepNext/>
      <w:keepLines/>
      <w:spacing w:before="317" w:after="317"/>
      <w:outlineLvl w:val="4"/>
    </w:pPr>
    <w:rPr>
      <w:rFonts w:asciiTheme="majorHAnsi" w:eastAsiaTheme="majorEastAsia" w:hAnsiTheme="majorHAnsi" w:cstheme="majorBidi"/>
      <w:b/>
      <w:i/>
    </w:rPr>
  </w:style>
  <w:style w:type="paragraph" w:styleId="6">
    <w:name w:val="heading 6"/>
    <w:basedOn w:val="a2"/>
    <w:next w:val="a2"/>
    <w:link w:val="60"/>
    <w:uiPriority w:val="9"/>
    <w:semiHidden/>
    <w:unhideWhenUsed/>
    <w:qFormat/>
    <w:pPr>
      <w:keepNext/>
      <w:keepLines/>
      <w:spacing w:before="317" w:after="317"/>
      <w:contextualSpacing/>
      <w:outlineLvl w:val="5"/>
    </w:pPr>
    <w:rPr>
      <w:rFonts w:asciiTheme="majorHAnsi" w:eastAsiaTheme="majorEastAsia" w:hAnsiTheme="majorHAnsi" w:cstheme="majorBidi"/>
      <w:b/>
      <w:caps/>
      <w:color w:val="2A2A2A" w:themeColor="text2"/>
    </w:rPr>
  </w:style>
  <w:style w:type="paragraph" w:styleId="7">
    <w:name w:val="heading 7"/>
    <w:basedOn w:val="a2"/>
    <w:next w:val="a2"/>
    <w:link w:val="70"/>
    <w:uiPriority w:val="9"/>
    <w:semiHidden/>
    <w:unhideWhenUsed/>
    <w:qFormat/>
    <w:pPr>
      <w:keepNext/>
      <w:keepLines/>
      <w:spacing w:before="317" w:after="317"/>
      <w:contextualSpacing/>
      <w:outlineLvl w:val="6"/>
    </w:pPr>
    <w:rPr>
      <w:rFonts w:asciiTheme="majorHAnsi" w:eastAsiaTheme="majorEastAsia" w:hAnsiTheme="majorHAnsi" w:cstheme="majorBidi"/>
      <w:b/>
      <w:iCs/>
      <w:color w:val="F75952" w:themeColor="accent1"/>
      <w:sz w:val="20"/>
    </w:rPr>
  </w:style>
  <w:style w:type="paragraph" w:styleId="8">
    <w:name w:val="heading 8"/>
    <w:basedOn w:val="a2"/>
    <w:next w:val="a2"/>
    <w:link w:val="80"/>
    <w:uiPriority w:val="9"/>
    <w:semiHidden/>
    <w:unhideWhenUsed/>
    <w:qFormat/>
    <w:pPr>
      <w:keepNext/>
      <w:keepLines/>
      <w:spacing w:before="317" w:after="317"/>
      <w:contextualSpacing/>
      <w:outlineLvl w:val="7"/>
    </w:pPr>
    <w:rPr>
      <w:rFonts w:asciiTheme="majorHAnsi" w:eastAsiaTheme="majorEastAsia" w:hAnsiTheme="majorHAnsi" w:cstheme="majorBidi"/>
      <w:b/>
      <w:bCs/>
      <w:i/>
      <w:iCs/>
      <w:color w:val="2A2A2A" w:themeColor="text2"/>
      <w:sz w:val="20"/>
      <w:szCs w:val="20"/>
    </w:rPr>
  </w:style>
  <w:style w:type="paragraph" w:styleId="9">
    <w:name w:val="heading 9"/>
    <w:basedOn w:val="a2"/>
    <w:next w:val="a2"/>
    <w:link w:val="90"/>
    <w:uiPriority w:val="9"/>
    <w:semiHidden/>
    <w:unhideWhenUsed/>
    <w:qFormat/>
    <w:pPr>
      <w:keepNext/>
      <w:keepLines/>
      <w:spacing w:before="317" w:after="317"/>
      <w:contextualSpacing/>
      <w:outlineLvl w:val="8"/>
    </w:pPr>
    <w:rPr>
      <w:rFonts w:asciiTheme="majorHAnsi" w:eastAsiaTheme="majorEastAsia" w:hAnsiTheme="majorHAnsi" w:cstheme="majorBidi"/>
      <w:b/>
      <w:bCs/>
      <w:i/>
      <w:iCs/>
      <w:sz w:val="20"/>
      <w:szCs w:val="20"/>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
    <w:name w:val="List Paragraph"/>
    <w:basedOn w:val="a2"/>
    <w:uiPriority w:val="34"/>
    <w:unhideWhenUsed/>
    <w:qFormat/>
    <w:pPr>
      <w:numPr>
        <w:numId w:val="1"/>
      </w:numPr>
      <w:contextualSpacing/>
    </w:pPr>
    <w:rPr>
      <w:rFonts w:eastAsia="SimSun"/>
      <w:b/>
      <w:bCs/>
      <w:color w:val="auto"/>
    </w:rPr>
  </w:style>
  <w:style w:type="paragraph" w:customStyle="1" w:styleId="10">
    <w:name w:val="正文1"/>
    <w:basedOn w:val="a2"/>
    <w:uiPriority w:val="1"/>
    <w:qFormat/>
    <w:rsid w:val="00A0051E"/>
    <w:pPr>
      <w:keepLines/>
      <w:spacing w:after="240"/>
      <w:ind w:firstLine="720"/>
    </w:pPr>
    <w:rPr>
      <w:rFonts w:eastAsia="-webkit-standard"/>
    </w:rPr>
  </w:style>
  <w:style w:type="paragraph" w:styleId="71">
    <w:name w:val="toc 7"/>
    <w:basedOn w:val="a2"/>
    <w:next w:val="a2"/>
    <w:autoRedefine/>
    <w:uiPriority w:val="39"/>
    <w:unhideWhenUsed/>
    <w:qFormat/>
    <w:pPr>
      <w:ind w:left="1440"/>
      <w:jc w:val="left"/>
    </w:pPr>
    <w:rPr>
      <w:rFonts w:asciiTheme="minorHAnsi" w:hAnsiTheme="minorHAnsi"/>
      <w:sz w:val="18"/>
      <w:szCs w:val="18"/>
    </w:rPr>
  </w:style>
  <w:style w:type="paragraph" w:styleId="a0">
    <w:name w:val="List Number"/>
    <w:basedOn w:val="a"/>
    <w:uiPriority w:val="13"/>
    <w:qFormat/>
    <w:pPr>
      <w:numPr>
        <w:numId w:val="2"/>
      </w:numPr>
    </w:pPr>
    <w:rPr>
      <w:b w:val="0"/>
      <w:bCs w:val="0"/>
    </w:rPr>
  </w:style>
  <w:style w:type="paragraph" w:styleId="a6">
    <w:name w:val="caption"/>
    <w:basedOn w:val="a2"/>
    <w:next w:val="a2"/>
    <w:uiPriority w:val="35"/>
    <w:unhideWhenUsed/>
    <w:qFormat/>
    <w:rPr>
      <w:i/>
      <w:iCs/>
      <w:sz w:val="20"/>
      <w:szCs w:val="20"/>
    </w:rPr>
  </w:style>
  <w:style w:type="paragraph" w:styleId="a1">
    <w:name w:val="List Bullet"/>
    <w:basedOn w:val="10"/>
    <w:uiPriority w:val="12"/>
    <w:qFormat/>
    <w:rsid w:val="00536C37"/>
    <w:pPr>
      <w:numPr>
        <w:numId w:val="4"/>
      </w:numPr>
      <w:spacing w:after="120"/>
    </w:pPr>
  </w:style>
  <w:style w:type="paragraph" w:styleId="51">
    <w:name w:val="toc 5"/>
    <w:basedOn w:val="a2"/>
    <w:next w:val="a2"/>
    <w:autoRedefine/>
    <w:uiPriority w:val="39"/>
    <w:unhideWhenUsed/>
    <w:qFormat/>
    <w:pPr>
      <w:ind w:left="960"/>
      <w:jc w:val="left"/>
    </w:pPr>
    <w:rPr>
      <w:rFonts w:asciiTheme="minorHAnsi" w:hAnsiTheme="minorHAnsi"/>
      <w:sz w:val="18"/>
      <w:szCs w:val="18"/>
    </w:rPr>
  </w:style>
  <w:style w:type="paragraph" w:styleId="31">
    <w:name w:val="toc 3"/>
    <w:basedOn w:val="a2"/>
    <w:next w:val="a2"/>
    <w:autoRedefine/>
    <w:uiPriority w:val="39"/>
    <w:unhideWhenUsed/>
    <w:qFormat/>
    <w:pPr>
      <w:ind w:left="480"/>
      <w:jc w:val="left"/>
    </w:pPr>
    <w:rPr>
      <w:rFonts w:asciiTheme="minorHAnsi" w:hAnsiTheme="minorHAnsi"/>
      <w:i/>
      <w:iCs/>
      <w:sz w:val="20"/>
      <w:szCs w:val="20"/>
    </w:rPr>
  </w:style>
  <w:style w:type="paragraph" w:styleId="81">
    <w:name w:val="toc 8"/>
    <w:basedOn w:val="a2"/>
    <w:next w:val="a2"/>
    <w:autoRedefine/>
    <w:uiPriority w:val="39"/>
    <w:unhideWhenUsed/>
    <w:qFormat/>
    <w:pPr>
      <w:ind w:left="1680"/>
      <w:jc w:val="left"/>
    </w:pPr>
    <w:rPr>
      <w:rFonts w:asciiTheme="minorHAnsi" w:hAnsiTheme="minorHAnsi"/>
      <w:sz w:val="18"/>
      <w:szCs w:val="18"/>
    </w:rPr>
  </w:style>
  <w:style w:type="paragraph" w:styleId="32">
    <w:name w:val="index 3"/>
    <w:basedOn w:val="a2"/>
    <w:next w:val="a2"/>
    <w:uiPriority w:val="99"/>
    <w:semiHidden/>
    <w:unhideWhenUsed/>
    <w:qFormat/>
    <w:pPr>
      <w:spacing w:before="317" w:after="317"/>
      <w:ind w:left="720" w:hanging="245"/>
      <w:contextualSpacing/>
    </w:pPr>
    <w:rPr>
      <w:b/>
      <w:bCs/>
      <w:color w:val="F75952" w:themeColor="accent1"/>
    </w:rPr>
  </w:style>
  <w:style w:type="paragraph" w:styleId="a7">
    <w:name w:val="Balloon Text"/>
    <w:basedOn w:val="a2"/>
    <w:link w:val="a8"/>
    <w:uiPriority w:val="99"/>
    <w:semiHidden/>
    <w:unhideWhenUsed/>
    <w:qFormat/>
    <w:rPr>
      <w:rFonts w:ascii="Segoe UI" w:hAnsi="Segoe UI" w:cs="Segoe UI"/>
      <w:sz w:val="18"/>
      <w:szCs w:val="18"/>
    </w:rPr>
  </w:style>
  <w:style w:type="paragraph" w:styleId="a9">
    <w:name w:val="footer"/>
    <w:basedOn w:val="a2"/>
    <w:link w:val="aa"/>
    <w:uiPriority w:val="99"/>
    <w:unhideWhenUsed/>
    <w:qFormat/>
    <w:pPr>
      <w:jc w:val="right"/>
    </w:pPr>
    <w:rPr>
      <w:b/>
      <w:bCs/>
      <w:color w:val="auto"/>
      <w:sz w:val="20"/>
      <w:szCs w:val="20"/>
    </w:rPr>
  </w:style>
  <w:style w:type="paragraph" w:styleId="ab">
    <w:name w:val="header"/>
    <w:basedOn w:val="a2"/>
    <w:link w:val="ac"/>
    <w:uiPriority w:val="99"/>
    <w:unhideWhenUsed/>
    <w:qFormat/>
  </w:style>
  <w:style w:type="paragraph" w:styleId="12">
    <w:name w:val="toc 1"/>
    <w:basedOn w:val="a2"/>
    <w:next w:val="2"/>
    <w:uiPriority w:val="39"/>
    <w:unhideWhenUsed/>
    <w:qFormat/>
    <w:pPr>
      <w:spacing w:before="120" w:after="120"/>
      <w:jc w:val="left"/>
    </w:pPr>
    <w:rPr>
      <w:b/>
      <w:bCs/>
      <w:szCs w:val="28"/>
    </w:rPr>
  </w:style>
  <w:style w:type="paragraph" w:styleId="41">
    <w:name w:val="toc 4"/>
    <w:basedOn w:val="a2"/>
    <w:next w:val="a2"/>
    <w:autoRedefine/>
    <w:uiPriority w:val="39"/>
    <w:unhideWhenUsed/>
    <w:qFormat/>
    <w:pPr>
      <w:ind w:left="720"/>
      <w:jc w:val="left"/>
    </w:pPr>
    <w:rPr>
      <w:rFonts w:asciiTheme="minorHAnsi" w:hAnsiTheme="minorHAnsi"/>
      <w:sz w:val="18"/>
      <w:szCs w:val="18"/>
    </w:rPr>
  </w:style>
  <w:style w:type="paragraph" w:styleId="ad">
    <w:name w:val="Subtitle"/>
    <w:basedOn w:val="a2"/>
    <w:next w:val="ae"/>
    <w:link w:val="af"/>
    <w:uiPriority w:val="2"/>
    <w:qFormat/>
    <w:pPr>
      <w:spacing w:after="160"/>
      <w:jc w:val="center"/>
    </w:pPr>
    <w:rPr>
      <w:b/>
      <w:bCs/>
      <w:sz w:val="28"/>
      <w:szCs w:val="28"/>
    </w:rPr>
  </w:style>
  <w:style w:type="paragraph" w:customStyle="1" w:styleId="ae">
    <w:name w:val="作者"/>
    <w:basedOn w:val="a2"/>
    <w:uiPriority w:val="3"/>
    <w:qFormat/>
    <w:pPr>
      <w:spacing w:before="240" w:after="240"/>
      <w:jc w:val="center"/>
    </w:pPr>
  </w:style>
  <w:style w:type="paragraph" w:styleId="61">
    <w:name w:val="toc 6"/>
    <w:basedOn w:val="a2"/>
    <w:next w:val="a2"/>
    <w:autoRedefine/>
    <w:uiPriority w:val="39"/>
    <w:unhideWhenUsed/>
    <w:qFormat/>
    <w:pPr>
      <w:ind w:left="1200"/>
      <w:jc w:val="left"/>
    </w:pPr>
    <w:rPr>
      <w:rFonts w:asciiTheme="minorHAnsi" w:hAnsiTheme="minorHAnsi"/>
      <w:sz w:val="18"/>
      <w:szCs w:val="18"/>
    </w:rPr>
  </w:style>
  <w:style w:type="paragraph" w:styleId="21">
    <w:name w:val="toc 2"/>
    <w:basedOn w:val="a2"/>
    <w:next w:val="2"/>
    <w:uiPriority w:val="39"/>
    <w:unhideWhenUsed/>
    <w:qFormat/>
    <w:pPr>
      <w:ind w:left="240"/>
      <w:jc w:val="left"/>
    </w:pPr>
    <w:rPr>
      <w:rFonts w:hAnsiTheme="minorHAnsi"/>
      <w:szCs w:val="20"/>
    </w:rPr>
  </w:style>
  <w:style w:type="paragraph" w:styleId="91">
    <w:name w:val="toc 9"/>
    <w:basedOn w:val="a2"/>
    <w:next w:val="a2"/>
    <w:autoRedefine/>
    <w:uiPriority w:val="39"/>
    <w:unhideWhenUsed/>
    <w:qFormat/>
    <w:pPr>
      <w:ind w:left="1920"/>
      <w:jc w:val="left"/>
    </w:pPr>
    <w:rPr>
      <w:rFonts w:asciiTheme="minorHAnsi" w:hAnsiTheme="minorHAnsi"/>
      <w:sz w:val="18"/>
      <w:szCs w:val="18"/>
    </w:rPr>
  </w:style>
  <w:style w:type="paragraph" w:styleId="Web">
    <w:name w:val="Normal (Web)"/>
    <w:basedOn w:val="a2"/>
    <w:uiPriority w:val="99"/>
    <w:semiHidden/>
    <w:unhideWhenUsed/>
    <w:qFormat/>
    <w:pPr>
      <w:spacing w:before="100" w:beforeAutospacing="1" w:after="100" w:afterAutospacing="1" w:line="240" w:lineRule="auto"/>
      <w:jc w:val="left"/>
    </w:pPr>
    <w:rPr>
      <w:rFonts w:ascii="SimSun" w:eastAsia="SimSun" w:hAnsi="SimSun" w:cs="SimSun"/>
      <w:color w:val="auto"/>
    </w:rPr>
  </w:style>
  <w:style w:type="paragraph" w:styleId="af0">
    <w:name w:val="Title"/>
    <w:basedOn w:val="a2"/>
    <w:next w:val="ad"/>
    <w:link w:val="af1"/>
    <w:uiPriority w:val="1"/>
    <w:qFormat/>
    <w:pPr>
      <w:spacing w:after="280"/>
      <w:contextualSpacing/>
      <w:jc w:val="center"/>
    </w:pPr>
    <w:rPr>
      <w:rFonts w:eastAsiaTheme="majorEastAsia"/>
      <w:b/>
      <w:bCs/>
      <w:caps/>
      <w:color w:val="2A2A2A" w:themeColor="text2"/>
      <w:sz w:val="44"/>
      <w:szCs w:val="44"/>
    </w:rPr>
  </w:style>
  <w:style w:type="table" w:styleId="af2">
    <w:name w:val="Table Grid"/>
    <w:basedOn w:val="a4"/>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3"/>
    <w:uiPriority w:val="22"/>
    <w:unhideWhenUsed/>
    <w:qFormat/>
    <w:rPr>
      <w:color w:val="000000"/>
    </w:rPr>
  </w:style>
  <w:style w:type="character" w:styleId="af4">
    <w:name w:val="Emphasis"/>
    <w:basedOn w:val="a3"/>
    <w:uiPriority w:val="20"/>
    <w:qFormat/>
    <w:rPr>
      <w:iCs/>
      <w:color w:val="F75952" w:themeColor="accent1"/>
    </w:rPr>
  </w:style>
  <w:style w:type="character" w:styleId="af5">
    <w:name w:val="Hyperlink"/>
    <w:basedOn w:val="a3"/>
    <w:uiPriority w:val="99"/>
    <w:unhideWhenUsed/>
    <w:qFormat/>
    <w:rPr>
      <w:color w:val="B67AC3" w:themeColor="accent5"/>
      <w:u w:val="single"/>
    </w:rPr>
  </w:style>
  <w:style w:type="character" w:customStyle="1" w:styleId="11">
    <w:name w:val="標題 1 字元"/>
    <w:basedOn w:val="a3"/>
    <w:link w:val="1"/>
    <w:uiPriority w:val="9"/>
    <w:qFormat/>
    <w:rsid w:val="00111C73"/>
    <w:rPr>
      <w:rFonts w:eastAsia="Times New Roman"/>
      <w:b/>
      <w:bCs/>
      <w:sz w:val="24"/>
      <w:szCs w:val="24"/>
      <w:lang w:eastAsia="zh-CN"/>
    </w:rPr>
  </w:style>
  <w:style w:type="character" w:customStyle="1" w:styleId="20">
    <w:name w:val="標題 2 字元"/>
    <w:basedOn w:val="a3"/>
    <w:link w:val="2"/>
    <w:uiPriority w:val="9"/>
    <w:qFormat/>
    <w:rsid w:val="00111C73"/>
    <w:rPr>
      <w:b/>
      <w:bCs/>
      <w:sz w:val="24"/>
      <w:szCs w:val="24"/>
      <w:lang w:eastAsia="zh-CN"/>
    </w:rPr>
  </w:style>
  <w:style w:type="character" w:styleId="af6">
    <w:name w:val="Placeholder Text"/>
    <w:basedOn w:val="a3"/>
    <w:uiPriority w:val="99"/>
    <w:semiHidden/>
    <w:qFormat/>
    <w:rPr>
      <w:color w:val="808080"/>
    </w:rPr>
  </w:style>
  <w:style w:type="paragraph" w:styleId="af7">
    <w:name w:val="Quote"/>
    <w:basedOn w:val="a2"/>
    <w:next w:val="a2"/>
    <w:link w:val="af8"/>
    <w:uiPriority w:val="10"/>
    <w:qFormat/>
    <w:pPr>
      <w:spacing w:before="320" w:after="320"/>
      <w:contextualSpacing/>
    </w:pPr>
    <w:rPr>
      <w:b/>
      <w:bCs/>
      <w:color w:val="F75952" w:themeColor="accent1"/>
      <w:sz w:val="54"/>
      <w:szCs w:val="54"/>
    </w:rPr>
  </w:style>
  <w:style w:type="character" w:customStyle="1" w:styleId="af8">
    <w:name w:val="引文 字元"/>
    <w:basedOn w:val="a3"/>
    <w:link w:val="af7"/>
    <w:uiPriority w:val="10"/>
    <w:qFormat/>
    <w:rPr>
      <w:rFonts w:ascii="Times New Roman" w:eastAsia="Times New Roman" w:hAnsi="Times New Roman" w:cs="Times New Roman"/>
      <w:b/>
      <w:bCs/>
      <w:color w:val="F75952" w:themeColor="accent1"/>
      <w:sz w:val="54"/>
      <w:szCs w:val="54"/>
      <w:lang w:val="en-GB" w:eastAsia="zh-CN"/>
    </w:rPr>
  </w:style>
  <w:style w:type="character" w:customStyle="1" w:styleId="30">
    <w:name w:val="標題 3 字元"/>
    <w:basedOn w:val="a3"/>
    <w:link w:val="3"/>
    <w:uiPriority w:val="9"/>
    <w:qFormat/>
    <w:rsid w:val="000A2674"/>
    <w:rPr>
      <w:b/>
      <w:bCs/>
      <w:sz w:val="24"/>
      <w:szCs w:val="24"/>
      <w:lang w:eastAsia="zh-CN"/>
    </w:rPr>
  </w:style>
  <w:style w:type="character" w:customStyle="1" w:styleId="40">
    <w:name w:val="標題 4 字元"/>
    <w:basedOn w:val="a3"/>
    <w:link w:val="4"/>
    <w:uiPriority w:val="9"/>
    <w:qFormat/>
    <w:rPr>
      <w:rFonts w:asciiTheme="majorHAnsi" w:eastAsiaTheme="majorEastAsia" w:hAnsiTheme="majorHAnsi" w:cstheme="majorBidi"/>
      <w:b/>
      <w:i/>
      <w:iCs/>
      <w:color w:val="2A2A2A" w:themeColor="text2"/>
    </w:rPr>
  </w:style>
  <w:style w:type="character" w:customStyle="1" w:styleId="50">
    <w:name w:val="標題 5 字元"/>
    <w:basedOn w:val="a3"/>
    <w:link w:val="5"/>
    <w:uiPriority w:val="9"/>
    <w:semiHidden/>
    <w:qFormat/>
    <w:rPr>
      <w:rFonts w:asciiTheme="majorHAnsi" w:eastAsiaTheme="majorEastAsia" w:hAnsiTheme="majorHAnsi" w:cstheme="majorBidi"/>
      <w:b/>
      <w:i/>
    </w:rPr>
  </w:style>
  <w:style w:type="character" w:customStyle="1" w:styleId="60">
    <w:name w:val="標題 6 字元"/>
    <w:basedOn w:val="a3"/>
    <w:link w:val="6"/>
    <w:uiPriority w:val="9"/>
    <w:semiHidden/>
    <w:qFormat/>
    <w:rPr>
      <w:rFonts w:asciiTheme="majorHAnsi" w:eastAsiaTheme="majorEastAsia" w:hAnsiTheme="majorHAnsi" w:cstheme="majorBidi"/>
      <w:b/>
      <w:caps/>
      <w:color w:val="2A2A2A" w:themeColor="text2"/>
    </w:rPr>
  </w:style>
  <w:style w:type="character" w:customStyle="1" w:styleId="70">
    <w:name w:val="標題 7 字元"/>
    <w:basedOn w:val="a3"/>
    <w:link w:val="7"/>
    <w:uiPriority w:val="9"/>
    <w:semiHidden/>
    <w:qFormat/>
    <w:rPr>
      <w:rFonts w:asciiTheme="majorHAnsi" w:eastAsiaTheme="majorEastAsia" w:hAnsiTheme="majorHAnsi" w:cstheme="majorBidi"/>
      <w:b/>
      <w:iCs/>
      <w:color w:val="F75952" w:themeColor="accent1"/>
      <w:sz w:val="20"/>
    </w:rPr>
  </w:style>
  <w:style w:type="character" w:customStyle="1" w:styleId="80">
    <w:name w:val="標題 8 字元"/>
    <w:basedOn w:val="a3"/>
    <w:link w:val="8"/>
    <w:uiPriority w:val="9"/>
    <w:semiHidden/>
    <w:qFormat/>
    <w:rPr>
      <w:rFonts w:asciiTheme="majorHAnsi" w:eastAsiaTheme="majorEastAsia" w:hAnsiTheme="majorHAnsi" w:cstheme="majorBidi"/>
      <w:b/>
      <w:bCs/>
      <w:i/>
      <w:iCs/>
      <w:color w:val="2A2A2A" w:themeColor="text2"/>
      <w:sz w:val="20"/>
      <w:szCs w:val="20"/>
      <w:lang w:val="en-GB" w:eastAsia="zh-CN"/>
    </w:rPr>
  </w:style>
  <w:style w:type="character" w:customStyle="1" w:styleId="90">
    <w:name w:val="標題 9 字元"/>
    <w:basedOn w:val="a3"/>
    <w:link w:val="9"/>
    <w:uiPriority w:val="9"/>
    <w:semiHidden/>
    <w:qFormat/>
    <w:rPr>
      <w:rFonts w:asciiTheme="majorHAnsi" w:eastAsiaTheme="majorEastAsia" w:hAnsiTheme="majorHAnsi" w:cstheme="majorBidi"/>
      <w:b/>
      <w:bCs/>
      <w:i/>
      <w:iCs/>
      <w:color w:val="000000" w:themeColor="text1"/>
      <w:sz w:val="20"/>
      <w:szCs w:val="20"/>
      <w:lang w:val="en-GB" w:eastAsia="zh-CN"/>
    </w:rPr>
  </w:style>
  <w:style w:type="paragraph" w:styleId="af9">
    <w:name w:val="Intense Quote"/>
    <w:basedOn w:val="a2"/>
    <w:next w:val="a2"/>
    <w:link w:val="afa"/>
    <w:uiPriority w:val="30"/>
    <w:semiHidden/>
    <w:unhideWhenUsed/>
    <w:qFormat/>
    <w:pPr>
      <w:spacing w:before="320" w:after="320"/>
      <w:contextualSpacing/>
    </w:pPr>
    <w:rPr>
      <w:b/>
      <w:bCs/>
      <w:i/>
      <w:iCs/>
      <w:color w:val="F75952" w:themeColor="accent1"/>
      <w:sz w:val="54"/>
      <w:szCs w:val="54"/>
    </w:rPr>
  </w:style>
  <w:style w:type="character" w:customStyle="1" w:styleId="afa">
    <w:name w:val="鮮明引文 字元"/>
    <w:basedOn w:val="a3"/>
    <w:link w:val="af9"/>
    <w:uiPriority w:val="30"/>
    <w:semiHidden/>
    <w:qFormat/>
    <w:rPr>
      <w:rFonts w:ascii="Times New Roman" w:eastAsia="Times New Roman" w:hAnsi="Times New Roman" w:cs="Times New Roman"/>
      <w:b/>
      <w:bCs/>
      <w:i/>
      <w:iCs/>
      <w:color w:val="F75952" w:themeColor="accent1"/>
      <w:sz w:val="54"/>
      <w:szCs w:val="54"/>
      <w:lang w:val="en-GB" w:eastAsia="zh-CN"/>
    </w:rPr>
  </w:style>
  <w:style w:type="paragraph" w:customStyle="1" w:styleId="13">
    <w:name w:val="目錄標題1"/>
    <w:basedOn w:val="1"/>
    <w:next w:val="a2"/>
    <w:uiPriority w:val="39"/>
    <w:qFormat/>
    <w:pPr>
      <w:numPr>
        <w:numId w:val="0"/>
      </w:numPr>
      <w:spacing w:after="1320"/>
      <w:outlineLvl w:val="9"/>
    </w:pPr>
    <w:rPr>
      <w:caps/>
      <w:sz w:val="52"/>
      <w:szCs w:val="52"/>
      <w:lang w:eastAsia="zh-TW"/>
    </w:rPr>
  </w:style>
  <w:style w:type="character" w:customStyle="1" w:styleId="aa">
    <w:name w:val="頁尾 字元"/>
    <w:basedOn w:val="a3"/>
    <w:link w:val="a9"/>
    <w:uiPriority w:val="99"/>
    <w:qFormat/>
    <w:rPr>
      <w:rFonts w:ascii="Times New Roman" w:eastAsia="Times New Roman" w:hAnsi="Times New Roman" w:cs="Times New Roman"/>
      <w:b/>
      <w:bCs/>
      <w:color w:val="auto"/>
      <w:sz w:val="20"/>
      <w:szCs w:val="20"/>
      <w:lang w:eastAsia="zh-CN"/>
    </w:rPr>
  </w:style>
  <w:style w:type="character" w:customStyle="1" w:styleId="a8">
    <w:name w:val="註解方塊文字 字元"/>
    <w:basedOn w:val="a3"/>
    <w:link w:val="a7"/>
    <w:uiPriority w:val="99"/>
    <w:semiHidden/>
    <w:qFormat/>
    <w:rPr>
      <w:rFonts w:ascii="Segoe UI" w:eastAsia="Times New Roman" w:hAnsi="Segoe UI" w:cs="Segoe UI"/>
      <w:color w:val="000000" w:themeColor="text1"/>
      <w:sz w:val="18"/>
      <w:szCs w:val="18"/>
      <w:lang w:val="en-GB" w:eastAsia="zh-CN"/>
    </w:rPr>
  </w:style>
  <w:style w:type="character" w:customStyle="1" w:styleId="14">
    <w:name w:val="鮮明強調1"/>
    <w:basedOn w:val="a3"/>
    <w:uiPriority w:val="21"/>
    <w:semiHidden/>
    <w:unhideWhenUsed/>
    <w:qFormat/>
    <w:rPr>
      <w:b/>
      <w:i/>
      <w:iCs/>
      <w:caps/>
      <w:color w:val="F75952" w:themeColor="accent1"/>
    </w:rPr>
  </w:style>
  <w:style w:type="character" w:customStyle="1" w:styleId="15">
    <w:name w:val="鮮明參考1"/>
    <w:basedOn w:val="a3"/>
    <w:uiPriority w:val="32"/>
    <w:semiHidden/>
    <w:unhideWhenUsed/>
    <w:qFormat/>
    <w:rPr>
      <w:b/>
      <w:bCs/>
      <w:caps/>
      <w:color w:val="3E3E3E" w:themeColor="text2" w:themeTint="E6"/>
      <w:spacing w:val="0"/>
    </w:rPr>
  </w:style>
  <w:style w:type="character" w:customStyle="1" w:styleId="16">
    <w:name w:val="區別強調1"/>
    <w:basedOn w:val="a3"/>
    <w:uiPriority w:val="19"/>
    <w:semiHidden/>
    <w:unhideWhenUsed/>
    <w:qFormat/>
    <w:rPr>
      <w:i/>
      <w:iCs/>
      <w:color w:val="5F5F5F" w:themeColor="text2" w:themeTint="BF"/>
    </w:rPr>
  </w:style>
  <w:style w:type="character" w:customStyle="1" w:styleId="17">
    <w:name w:val="區別參考1"/>
    <w:basedOn w:val="a3"/>
    <w:uiPriority w:val="31"/>
    <w:semiHidden/>
    <w:unhideWhenUsed/>
    <w:qFormat/>
    <w:rPr>
      <w:caps/>
      <w:color w:val="5F5F5F" w:themeColor="text2" w:themeTint="BF"/>
    </w:rPr>
  </w:style>
  <w:style w:type="character" w:customStyle="1" w:styleId="18">
    <w:name w:val="書名1"/>
    <w:basedOn w:val="a3"/>
    <w:uiPriority w:val="33"/>
    <w:semiHidden/>
    <w:unhideWhenUsed/>
    <w:qFormat/>
    <w:rPr>
      <w:bCs/>
      <w:i/>
      <w:iCs/>
      <w:color w:val="3E3E3E" w:themeColor="text2" w:themeTint="E6"/>
      <w:spacing w:val="0"/>
    </w:rPr>
  </w:style>
  <w:style w:type="character" w:customStyle="1" w:styleId="af1">
    <w:name w:val="標題 字元"/>
    <w:basedOn w:val="a3"/>
    <w:link w:val="af0"/>
    <w:uiPriority w:val="1"/>
    <w:qFormat/>
    <w:rPr>
      <w:rFonts w:ascii="Times New Roman" w:eastAsiaTheme="majorEastAsia" w:hAnsi="Times New Roman" w:cs="Times New Roman"/>
      <w:b/>
      <w:bCs/>
      <w:caps/>
      <w:color w:val="2A2A2A" w:themeColor="text2"/>
      <w:sz w:val="44"/>
      <w:szCs w:val="44"/>
      <w:lang w:val="en-GB" w:eastAsia="zh-CN"/>
    </w:rPr>
  </w:style>
  <w:style w:type="character" w:customStyle="1" w:styleId="af">
    <w:name w:val="副標題 字元"/>
    <w:basedOn w:val="a3"/>
    <w:link w:val="ad"/>
    <w:uiPriority w:val="2"/>
    <w:qFormat/>
    <w:rPr>
      <w:rFonts w:ascii="Times New Roman" w:eastAsia="Times New Roman" w:hAnsi="Times New Roman" w:cs="Times New Roman"/>
      <w:b/>
      <w:bCs/>
      <w:color w:val="000000" w:themeColor="text1"/>
      <w:sz w:val="28"/>
      <w:szCs w:val="28"/>
      <w:lang w:eastAsia="zh-CN"/>
    </w:rPr>
  </w:style>
  <w:style w:type="table" w:customStyle="1" w:styleId="Generaltable">
    <w:name w:val="General table"/>
    <w:basedOn w:val="a4"/>
    <w:uiPriority w:val="99"/>
    <w:qFormat/>
    <w:tblPr>
      <w:tblBorders>
        <w:insideH w:val="single" w:sz="8" w:space="0" w:color="C9C9C9" w:themeColor="text2" w:themeTint="40"/>
      </w:tblBorders>
      <w:tblCellMar>
        <w:left w:w="0" w:type="dxa"/>
        <w:right w:w="504" w:type="dxa"/>
      </w:tblCellMar>
    </w:tblPr>
    <w:tblStylePr w:type="firstRow">
      <w:pPr>
        <w:wordWrap/>
        <w:spacing w:beforeLines="0" w:before="0" w:beforeAutospacing="0" w:afterLines="0" w:after="0" w:afterAutospacing="0" w:line="240" w:lineRule="auto"/>
        <w:contextualSpacing w:val="0"/>
        <w:jc w:val="left"/>
      </w:pPr>
      <w:rPr>
        <w:rFonts w:asciiTheme="majorHAnsi" w:hAnsiTheme="majorHAnsi"/>
        <w:b/>
        <w:i w:val="0"/>
        <w:caps/>
        <w:smallCaps w:val="0"/>
        <w:color w:val="2A2A2A" w:themeColor="text2"/>
        <w:sz w:val="28"/>
      </w:rPr>
      <w:tblPr/>
      <w:trPr>
        <w:tblHeader/>
      </w:trPr>
      <w:tcPr>
        <w:tcBorders>
          <w:top w:val="nil"/>
          <w:left w:val="nil"/>
          <w:bottom w:val="nil"/>
          <w:right w:val="nil"/>
          <w:insideH w:val="nil"/>
          <w:insideV w:val="nil"/>
          <w:tl2br w:val="nil"/>
          <w:tr2bl w:val="nil"/>
        </w:tcBorders>
        <w:tcMar>
          <w:top w:w="576" w:type="dxa"/>
          <w:left w:w="0" w:type="dxa"/>
          <w:bottom w:w="360" w:type="dxa"/>
          <w:right w:w="0" w:type="dxa"/>
        </w:tcMar>
      </w:tcPr>
    </w:tblStylePr>
    <w:tblStylePr w:type="firstCol">
      <w:pPr>
        <w:wordWrap/>
        <w:jc w:val="right"/>
      </w:pPr>
      <w:rPr>
        <w:b/>
        <w:i w:val="0"/>
        <w:color w:val="F75952" w:themeColor="accent1"/>
        <w:sz w:val="24"/>
      </w:rPr>
      <w:tblPr/>
      <w:tcPr>
        <w:tcBorders>
          <w:top w:val="nil"/>
          <w:left w:val="nil"/>
          <w:bottom w:val="nil"/>
          <w:right w:val="nil"/>
          <w:insideH w:val="nil"/>
          <w:insideV w:val="nil"/>
          <w:tl2br w:val="nil"/>
          <w:tr2bl w:val="nil"/>
        </w:tcBorders>
      </w:tcPr>
    </w:tblStylePr>
    <w:tblStylePr w:type="band1Horz">
      <w:tblPr/>
      <w:tcPr>
        <w:tcMar>
          <w:top w:w="216" w:type="dxa"/>
          <w:left w:w="0" w:type="dxa"/>
          <w:bottom w:w="216" w:type="dxa"/>
          <w:right w:w="504" w:type="dxa"/>
        </w:tcMar>
      </w:tcPr>
    </w:tblStylePr>
    <w:tblStylePr w:type="band2Horz">
      <w:tblPr/>
      <w:tcPr>
        <w:tcMar>
          <w:top w:w="216" w:type="dxa"/>
          <w:left w:w="0" w:type="dxa"/>
          <w:bottom w:w="216" w:type="dxa"/>
          <w:right w:w="504" w:type="dxa"/>
        </w:tcMar>
      </w:tcPr>
    </w:tblStylePr>
    <w:tblStylePr w:type="nwCell">
      <w:pPr>
        <w:wordWrap/>
        <w:spacing w:beforeLines="0" w:before="0" w:beforeAutospacing="0" w:afterLines="0" w:after="0" w:afterAutospacing="0" w:line="240" w:lineRule="auto"/>
        <w:contextualSpacing w:val="0"/>
        <w:jc w:val="left"/>
      </w:pPr>
    </w:tblStylePr>
  </w:style>
  <w:style w:type="character" w:customStyle="1" w:styleId="ac">
    <w:name w:val="頁首 字元"/>
    <w:basedOn w:val="a3"/>
    <w:link w:val="ab"/>
    <w:uiPriority w:val="99"/>
    <w:qFormat/>
    <w:rPr>
      <w:rFonts w:ascii="Times New Roman" w:eastAsia="Times New Roman" w:hAnsi="Times New Roman" w:cs="Times New Roman"/>
      <w:color w:val="000000" w:themeColor="text1"/>
      <w:lang w:val="en-GB" w:eastAsia="zh-CN"/>
    </w:rPr>
  </w:style>
  <w:style w:type="character" w:customStyle="1" w:styleId="apple-converted-space">
    <w:name w:val="apple-converted-space"/>
    <w:basedOn w:val="a3"/>
    <w:qFormat/>
  </w:style>
  <w:style w:type="paragraph" w:customStyle="1" w:styleId="APA">
    <w:name w:val="参考文献APA"/>
    <w:basedOn w:val="a2"/>
    <w:link w:val="APA0"/>
    <w:qFormat/>
    <w:pPr>
      <w:ind w:left="720" w:hanging="720"/>
    </w:pPr>
  </w:style>
  <w:style w:type="character" w:customStyle="1" w:styleId="APA0">
    <w:name w:val="参考文献APA 字元"/>
    <w:basedOn w:val="a3"/>
    <w:link w:val="APA"/>
    <w:qFormat/>
    <w:rPr>
      <w:rFonts w:ascii="Times New Roman" w:eastAsia="Times New Roman" w:hAnsi="Times New Roman" w:cs="Times New Roman"/>
      <w:color w:val="000000" w:themeColor="text1"/>
      <w:lang w:eastAsia="zh-CN"/>
    </w:rPr>
  </w:style>
  <w:style w:type="paragraph" w:customStyle="1" w:styleId="afb">
    <w:name w:val="采访笔录"/>
    <w:basedOn w:val="a2"/>
    <w:link w:val="afc"/>
    <w:qFormat/>
    <w:pPr>
      <w:ind w:left="720" w:hanging="720"/>
    </w:pPr>
  </w:style>
  <w:style w:type="character" w:customStyle="1" w:styleId="afc">
    <w:name w:val="采访笔录 字元"/>
    <w:basedOn w:val="a3"/>
    <w:link w:val="afb"/>
    <w:qFormat/>
    <w:rPr>
      <w:rFonts w:ascii="Times New Roman" w:eastAsia="Times New Roman" w:hAnsi="Times New Roman" w:cs="Times New Roman"/>
      <w:color w:val="000000" w:themeColor="text1"/>
      <w:lang w:eastAsia="zh-CN"/>
    </w:rPr>
  </w:style>
  <w:style w:type="paragraph" w:customStyle="1" w:styleId="19">
    <w:name w:val="修訂1"/>
    <w:hidden/>
    <w:uiPriority w:val="99"/>
    <w:semiHidden/>
    <w:qFormat/>
    <w:rPr>
      <w:rFonts w:eastAsia="Times New Roman"/>
      <w:color w:val="000000" w:themeColor="text1"/>
      <w:sz w:val="24"/>
      <w:szCs w:val="24"/>
      <w:lang w:eastAsia="zh-CN"/>
    </w:rPr>
  </w:style>
  <w:style w:type="character" w:customStyle="1" w:styleId="1a">
    <w:name w:val="未解析的提及1"/>
    <w:basedOn w:val="a3"/>
    <w:uiPriority w:val="99"/>
    <w:semiHidden/>
    <w:unhideWhenUsed/>
    <w:qFormat/>
    <w:rPr>
      <w:color w:val="605E5C"/>
      <w:shd w:val="clear" w:color="auto" w:fill="E1DFDD"/>
    </w:rPr>
  </w:style>
  <w:style w:type="character" w:styleId="afd">
    <w:name w:val="Unresolved Mention"/>
    <w:basedOn w:val="a3"/>
    <w:uiPriority w:val="99"/>
    <w:semiHidden/>
    <w:unhideWhenUsed/>
    <w:rsid w:val="00B74A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evelopers.google.com/web/fundamentals/design-and-ux/responsive" TargetMode="External"/><Relationship Id="rId26" Type="http://schemas.openxmlformats.org/officeDocument/2006/relationships/hyperlink" Target="https://developer.mozilla.org/en-US/docs/Web/API/Web_Storage_API" TargetMode="External"/><Relationship Id="rId21" Type="http://schemas.openxmlformats.org/officeDocument/2006/relationships/hyperlink" Target="https://github.com/Leaflet/Leaflet.markercluster" TargetMode="External"/><Relationship Id="rId34"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httpd.apache.org/docs/current/mod/mod_rewrite.html" TargetMode="External"/><Relationship Id="rId25" Type="http://schemas.openxmlformats.org/officeDocument/2006/relationships/hyperlink" Target="https://developer.mozilla.org/en-US/docs/Web/API/Document_Object_Model/Introduction"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food.jackie-macau.top" TargetMode="External"/><Relationship Id="rId20" Type="http://schemas.openxmlformats.org/officeDocument/2006/relationships/hyperlink" Target="https://leafletjs.com/" TargetMode="External"/><Relationship Id="rId29" Type="http://schemas.openxmlformats.org/officeDocument/2006/relationships/hyperlink" Target="https://www.php.net/manual/en/book.session.php"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eveloper.mozilla.org/en-US/docs/Web/CSS" TargetMode="External"/><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food.jackie-macau.top" TargetMode="External"/><Relationship Id="rId23" Type="http://schemas.openxmlformats.org/officeDocument/2006/relationships/hyperlink" Target="https://developer.mozilla.org/en-US/docs/Learn/JavaScript" TargetMode="External"/><Relationship Id="rId28" Type="http://schemas.openxmlformats.org/officeDocument/2006/relationships/hyperlink" Target="https://www.php.net/manual/en/book.password.php"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eloquentjavascript.net/" TargetMode="External"/><Relationship Id="rId31" Type="http://schemas.openxmlformats.org/officeDocument/2006/relationships/hyperlink" Target="https://www.w3schools.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food.jackie-macau.top" TargetMode="External"/><Relationship Id="rId22" Type="http://schemas.openxmlformats.org/officeDocument/2006/relationships/hyperlink" Target="https://www.macaotourism.gov.mo/en/food/gastronomy" TargetMode="External"/><Relationship Id="rId27" Type="http://schemas.openxmlformats.org/officeDocument/2006/relationships/hyperlink" Target="https://www.php.net/manual/en/" TargetMode="External"/><Relationship Id="rId30" Type="http://schemas.openxmlformats.org/officeDocument/2006/relationships/hyperlink" Target="https://www.sqlite.org/wal.html" TargetMode="External"/><Relationship Id="rId35" Type="http://schemas.openxmlformats.org/officeDocument/2006/relationships/footer" Target="footer2.xml"/><Relationship Id="rId8" Type="http://schemas.openxmlformats.org/officeDocument/2006/relationships/settings" Target="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liver\Library\Containers\com.microsoft.Word\Data\Library\Application%20Support\Microsoft\Office\16.0\DTS\zh-CN%7bDAD2EE6A-3A9E-6C43-B9BB-51384B0D84B3%7d\%7bA8D9ED4E-050C-0444-90CF-5B5B9A5C9FB4%7dtf10002071.dotx" TargetMode="External"/></Relationships>
</file>

<file path=word/theme/theme1.xml><?xml version="1.0" encoding="utf-8"?>
<a:theme xmlns:a="http://schemas.openxmlformats.org/drawingml/2006/main" name="Office Theme">
  <a:themeElements>
    <a:clrScheme name="Custom 38">
      <a:dk1>
        <a:sysClr val="windowText" lastClr="000000"/>
      </a:dk1>
      <a:lt1>
        <a:sysClr val="window" lastClr="FFFFFF"/>
      </a:lt1>
      <a:dk2>
        <a:srgbClr val="2A2A2A"/>
      </a:dk2>
      <a:lt2>
        <a:srgbClr val="FBFBF8"/>
      </a:lt2>
      <a:accent1>
        <a:srgbClr val="F75952"/>
      </a:accent1>
      <a:accent2>
        <a:srgbClr val="6AC7C9"/>
      </a:accent2>
      <a:accent3>
        <a:srgbClr val="F98A37"/>
      </a:accent3>
      <a:accent4>
        <a:srgbClr val="75BB6E"/>
      </a:accent4>
      <a:accent5>
        <a:srgbClr val="B67AC3"/>
      </a:accent5>
      <a:accent6>
        <a:srgbClr val="F7C94D"/>
      </a:accent6>
      <a:hlink>
        <a:srgbClr val="B67AC3"/>
      </a:hlink>
      <a:folHlink>
        <a:srgbClr val="6AC7C9"/>
      </a:folHlink>
    </a:clrScheme>
    <a:fontScheme name="Verdana">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CTQFD2CFPMXN-979-676</_dlc_DocId>
    <_dlc_DocIdUrl xmlns="498267d4-2a5a-4c72-99d3-cf7236a95ce8">
      <Url>https://msft.spoppe.com/teams/cpub/teams/Consumer/templates/_layouts/15/DocIdRedir.aspx?ID=CTQFD2CFPMXN-979-676</Url>
      <Description>CTQFD2CFPMXN-979-676</Description>
    </_dlc_DocIdUrl>
    <SharedWithDetails xmlns="498267d4-2a5a-4c72-99d3-cf7236a95ce8">{}</SharedWithDetails>
    <SharedWithUsers xmlns="498267d4-2a5a-4c72-99d3-cf7236a95ce8">
      <UserInfo>
        <DisplayName/>
        <AccountId xsi:nil="true"/>
        <AccountType/>
      </UserInfo>
    </SharedWithUsers>
    <SharingHintHash xmlns="498267d4-2a5a-4c72-99d3-cf7236a95ce8">1245024977</SharingHintHash>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9E6113-9D61-48C6-AB23-FE0124366565}">
  <ds:schemaRefs>
    <ds:schemaRef ds:uri="http://schemas.microsoft.com/sharepoint/v3/contenttype/forms"/>
  </ds:schemaRefs>
</ds:datastoreItem>
</file>

<file path=customXml/itemProps2.xml><?xml version="1.0" encoding="utf-8"?>
<ds:datastoreItem xmlns:ds="http://schemas.openxmlformats.org/officeDocument/2006/customXml" ds:itemID="{4A3CED26-0910-4819-874B-D8E2CCD421FE}">
  <ds:schemaRefs>
    <ds:schemaRef ds:uri="http://schemas.microsoft.com/office/2006/metadata/properties"/>
    <ds:schemaRef ds:uri="http://schemas.microsoft.com/office/infopath/2007/PartnerControls"/>
    <ds:schemaRef ds:uri="498267d4-2a5a-4c72-99d3-cf7236a95ce8"/>
  </ds:schemaRefs>
</ds:datastoreItem>
</file>

<file path=customXml/itemProps3.xml><?xml version="1.0" encoding="utf-8"?>
<ds:datastoreItem xmlns:ds="http://schemas.openxmlformats.org/officeDocument/2006/customXml" ds:itemID="{E8BD965E-558E-4E61-B7F5-CC7202F4076A}">
  <ds:schemaRefs>
    <ds:schemaRef ds:uri="http://schemas.openxmlformats.org/officeDocument/2006/bibliography"/>
  </ds:schemaRefs>
</ds:datastoreItem>
</file>

<file path=customXml/itemProps4.xml><?xml version="1.0" encoding="utf-8"?>
<ds:datastoreItem xmlns:ds="http://schemas.openxmlformats.org/officeDocument/2006/customXml" ds:itemID="{D7FA49B8-B6EE-4B3F-B22F-E9F8C6A00940}">
  <ds:schemaRefs>
    <ds:schemaRef ds:uri="http://schemas.microsoft.com/sharepoint/events"/>
  </ds:schemaRefs>
</ds:datastoreItem>
</file>

<file path=customXml/itemProps5.xml><?xml version="1.0" encoding="utf-8"?>
<ds:datastoreItem xmlns:ds="http://schemas.openxmlformats.org/officeDocument/2006/customXml" ds:itemID="{400DB6FE-DF17-4741-ACCE-BDED9F9E1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267d4-2a5a-4c72-99d3-cf7236a95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{A8D9ED4E-050C-0444-90CF-5B5B9A5C9FB4}tf10002071.dotx</Template>
  <TotalTime>202</TotalTime>
  <Pages>21</Pages>
  <Words>4704</Words>
  <Characters>26814</Characters>
  <Application>Microsoft Office Word</Application>
  <DocSecurity>0</DocSecurity>
  <Lines>223</Lines>
  <Paragraphs>62</Paragraphs>
  <ScaleCrop>false</ScaleCrop>
  <Company/>
  <LinksUpToDate>false</LinksUpToDate>
  <CharactersWithSpaces>31456</CharactersWithSpaces>
  <SharedDoc>false</SharedDoc>
  <HLinks>
    <vt:vector size="120" baseType="variant">
      <vt:variant>
        <vt:i4>7667774</vt:i4>
      </vt:variant>
      <vt:variant>
        <vt:i4>84</vt:i4>
      </vt:variant>
      <vt:variant>
        <vt:i4>0</vt:i4>
      </vt:variant>
      <vt:variant>
        <vt:i4>5</vt:i4>
      </vt:variant>
      <vt:variant>
        <vt:lpwstr>https://www.w3schools.com/</vt:lpwstr>
      </vt:variant>
      <vt:variant>
        <vt:lpwstr/>
      </vt:variant>
      <vt:variant>
        <vt:i4>1638418</vt:i4>
      </vt:variant>
      <vt:variant>
        <vt:i4>81</vt:i4>
      </vt:variant>
      <vt:variant>
        <vt:i4>0</vt:i4>
      </vt:variant>
      <vt:variant>
        <vt:i4>5</vt:i4>
      </vt:variant>
      <vt:variant>
        <vt:lpwstr>https://wasmer.io/php-hosting</vt:lpwstr>
      </vt:variant>
      <vt:variant>
        <vt:lpwstr/>
      </vt:variant>
      <vt:variant>
        <vt:i4>7667813</vt:i4>
      </vt:variant>
      <vt:variant>
        <vt:i4>78</vt:i4>
      </vt:variant>
      <vt:variant>
        <vt:i4>0</vt:i4>
      </vt:variant>
      <vt:variant>
        <vt:i4>5</vt:i4>
      </vt:variant>
      <vt:variant>
        <vt:lpwstr>https://www.php.net/manual/en/book.session.php</vt:lpwstr>
      </vt:variant>
      <vt:variant>
        <vt:lpwstr/>
      </vt:variant>
      <vt:variant>
        <vt:i4>3276851</vt:i4>
      </vt:variant>
      <vt:variant>
        <vt:i4>75</vt:i4>
      </vt:variant>
      <vt:variant>
        <vt:i4>0</vt:i4>
      </vt:variant>
      <vt:variant>
        <vt:i4>5</vt:i4>
      </vt:variant>
      <vt:variant>
        <vt:lpwstr>https://www.php.net/manual/en/book.password.php</vt:lpwstr>
      </vt:variant>
      <vt:variant>
        <vt:lpwstr/>
      </vt:variant>
      <vt:variant>
        <vt:i4>7733369</vt:i4>
      </vt:variant>
      <vt:variant>
        <vt:i4>72</vt:i4>
      </vt:variant>
      <vt:variant>
        <vt:i4>0</vt:i4>
      </vt:variant>
      <vt:variant>
        <vt:i4>5</vt:i4>
      </vt:variant>
      <vt:variant>
        <vt:lpwstr>https://www.php.net/manual/en/</vt:lpwstr>
      </vt:variant>
      <vt:variant>
        <vt:lpwstr/>
      </vt:variant>
      <vt:variant>
        <vt:i4>4718669</vt:i4>
      </vt:variant>
      <vt:variant>
        <vt:i4>69</vt:i4>
      </vt:variant>
      <vt:variant>
        <vt:i4>0</vt:i4>
      </vt:variant>
      <vt:variant>
        <vt:i4>5</vt:i4>
      </vt:variant>
      <vt:variant>
        <vt:lpwstr>https://developer.mozilla.org/en-US/docs/Web/API/Document_Object_Model/Introduction</vt:lpwstr>
      </vt:variant>
      <vt:variant>
        <vt:lpwstr/>
      </vt:variant>
      <vt:variant>
        <vt:i4>65540</vt:i4>
      </vt:variant>
      <vt:variant>
        <vt:i4>66</vt:i4>
      </vt:variant>
      <vt:variant>
        <vt:i4>0</vt:i4>
      </vt:variant>
      <vt:variant>
        <vt:i4>5</vt:i4>
      </vt:variant>
      <vt:variant>
        <vt:lpwstr>https://developer.mozilla.org/en-US/docs/Web/CSS</vt:lpwstr>
      </vt:variant>
      <vt:variant>
        <vt:lpwstr/>
      </vt:variant>
      <vt:variant>
        <vt:i4>655375</vt:i4>
      </vt:variant>
      <vt:variant>
        <vt:i4>63</vt:i4>
      </vt:variant>
      <vt:variant>
        <vt:i4>0</vt:i4>
      </vt:variant>
      <vt:variant>
        <vt:i4>5</vt:i4>
      </vt:variant>
      <vt:variant>
        <vt:lpwstr>https://developer.mozilla.org/en-US/docs/Learn/JavaScript</vt:lpwstr>
      </vt:variant>
      <vt:variant>
        <vt:lpwstr/>
      </vt:variant>
      <vt:variant>
        <vt:i4>3801195</vt:i4>
      </vt:variant>
      <vt:variant>
        <vt:i4>60</vt:i4>
      </vt:variant>
      <vt:variant>
        <vt:i4>0</vt:i4>
      </vt:variant>
      <vt:variant>
        <vt:i4>5</vt:i4>
      </vt:variant>
      <vt:variant>
        <vt:lpwstr>https://www.macaotourism.gov.mo/en/food/gastronomy</vt:lpwstr>
      </vt:variant>
      <vt:variant>
        <vt:lpwstr/>
      </vt:variant>
      <vt:variant>
        <vt:i4>7536680</vt:i4>
      </vt:variant>
      <vt:variant>
        <vt:i4>57</vt:i4>
      </vt:variant>
      <vt:variant>
        <vt:i4>0</vt:i4>
      </vt:variant>
      <vt:variant>
        <vt:i4>5</vt:i4>
      </vt:variant>
      <vt:variant>
        <vt:lpwstr>https://leafletjs.com/</vt:lpwstr>
      </vt:variant>
      <vt:variant>
        <vt:lpwstr/>
      </vt:variant>
      <vt:variant>
        <vt:i4>7929975</vt:i4>
      </vt:variant>
      <vt:variant>
        <vt:i4>54</vt:i4>
      </vt:variant>
      <vt:variant>
        <vt:i4>0</vt:i4>
      </vt:variant>
      <vt:variant>
        <vt:i4>5</vt:i4>
      </vt:variant>
      <vt:variant>
        <vt:lpwstr>https://eloquentjavascript.net/</vt:lpwstr>
      </vt:variant>
      <vt:variant>
        <vt:lpwstr/>
      </vt:variant>
      <vt:variant>
        <vt:i4>2424944</vt:i4>
      </vt:variant>
      <vt:variant>
        <vt:i4>51</vt:i4>
      </vt:variant>
      <vt:variant>
        <vt:i4>0</vt:i4>
      </vt:variant>
      <vt:variant>
        <vt:i4>5</vt:i4>
      </vt:variant>
      <vt:variant>
        <vt:lpwstr>https://developers.google.com/web/fundamentals/design-and-ux/responsive</vt:lpwstr>
      </vt:variant>
      <vt:variant>
        <vt:lpwstr/>
      </vt:variant>
      <vt:variant>
        <vt:i4>1835063</vt:i4>
      </vt:variant>
      <vt:variant>
        <vt:i4>44</vt:i4>
      </vt:variant>
      <vt:variant>
        <vt:i4>0</vt:i4>
      </vt:variant>
      <vt:variant>
        <vt:i4>5</vt:i4>
      </vt:variant>
      <vt:variant>
        <vt:lpwstr/>
      </vt:variant>
      <vt:variant>
        <vt:lpwstr>_Toc223279126</vt:lpwstr>
      </vt:variant>
      <vt:variant>
        <vt:i4>1835063</vt:i4>
      </vt:variant>
      <vt:variant>
        <vt:i4>38</vt:i4>
      </vt:variant>
      <vt:variant>
        <vt:i4>0</vt:i4>
      </vt:variant>
      <vt:variant>
        <vt:i4>5</vt:i4>
      </vt:variant>
      <vt:variant>
        <vt:lpwstr/>
      </vt:variant>
      <vt:variant>
        <vt:lpwstr>_Toc223279125</vt:lpwstr>
      </vt:variant>
      <vt:variant>
        <vt:i4>1835063</vt:i4>
      </vt:variant>
      <vt:variant>
        <vt:i4>32</vt:i4>
      </vt:variant>
      <vt:variant>
        <vt:i4>0</vt:i4>
      </vt:variant>
      <vt:variant>
        <vt:i4>5</vt:i4>
      </vt:variant>
      <vt:variant>
        <vt:lpwstr/>
      </vt:variant>
      <vt:variant>
        <vt:lpwstr>_Toc223279124</vt:lpwstr>
      </vt:variant>
      <vt:variant>
        <vt:i4>1835063</vt:i4>
      </vt:variant>
      <vt:variant>
        <vt:i4>26</vt:i4>
      </vt:variant>
      <vt:variant>
        <vt:i4>0</vt:i4>
      </vt:variant>
      <vt:variant>
        <vt:i4>5</vt:i4>
      </vt:variant>
      <vt:variant>
        <vt:lpwstr/>
      </vt:variant>
      <vt:variant>
        <vt:lpwstr>_Toc223279123</vt:lpwstr>
      </vt:variant>
      <vt:variant>
        <vt:i4>1835063</vt:i4>
      </vt:variant>
      <vt:variant>
        <vt:i4>20</vt:i4>
      </vt:variant>
      <vt:variant>
        <vt:i4>0</vt:i4>
      </vt:variant>
      <vt:variant>
        <vt:i4>5</vt:i4>
      </vt:variant>
      <vt:variant>
        <vt:lpwstr/>
      </vt:variant>
      <vt:variant>
        <vt:lpwstr>_Toc223279122</vt:lpwstr>
      </vt:variant>
      <vt:variant>
        <vt:i4>1835063</vt:i4>
      </vt:variant>
      <vt:variant>
        <vt:i4>14</vt:i4>
      </vt:variant>
      <vt:variant>
        <vt:i4>0</vt:i4>
      </vt:variant>
      <vt:variant>
        <vt:i4>5</vt:i4>
      </vt:variant>
      <vt:variant>
        <vt:lpwstr/>
      </vt:variant>
      <vt:variant>
        <vt:lpwstr>_Toc223279121</vt:lpwstr>
      </vt:variant>
      <vt:variant>
        <vt:i4>1835063</vt:i4>
      </vt:variant>
      <vt:variant>
        <vt:i4>8</vt:i4>
      </vt:variant>
      <vt:variant>
        <vt:i4>0</vt:i4>
      </vt:variant>
      <vt:variant>
        <vt:i4>5</vt:i4>
      </vt:variant>
      <vt:variant>
        <vt:lpwstr/>
      </vt:variant>
      <vt:variant>
        <vt:lpwstr>_Toc223279120</vt:lpwstr>
      </vt:variant>
      <vt:variant>
        <vt:i4>2031671</vt:i4>
      </vt:variant>
      <vt:variant>
        <vt:i4>2</vt:i4>
      </vt:variant>
      <vt:variant>
        <vt:i4>0</vt:i4>
      </vt:variant>
      <vt:variant>
        <vt:i4>5</vt:i4>
      </vt:variant>
      <vt:variant>
        <vt:lpwstr/>
      </vt:variant>
      <vt:variant>
        <vt:lpwstr>_Toc223279119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谢意</dc:creator>
  <cp:keywords/>
  <cp:lastModifiedBy>Polly</cp:lastModifiedBy>
  <cp:revision>175</cp:revision>
  <cp:lastPrinted>2025-10-17T14:03:00Z</cp:lastPrinted>
  <dcterms:created xsi:type="dcterms:W3CDTF">2026-04-02T05:22:00Z</dcterms:created>
  <dcterms:modified xsi:type="dcterms:W3CDTF">2026-05-09T14:14:00Z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0x010100012E2E405031D74DB051ADDB3D34E572</vt:lpwstr>
  </property>
  <property fmtid="{D5CDD505-2E9C-101B-9397-08002B2CF9AE}" pid="3" name="_dlc_DocIdItemGuid">
    <vt:lpwstr>40c25c02-a5e0-48a4-913c-93e0d5121f72</vt:lpwstr>
  </property>
  <property fmtid="{D5CDD505-2E9C-101B-9397-08002B2CF9AE}" pid="4" name="KSOTemplateDocerSaveRecord">
    <vt:lpwstr>eyJoZGlkIjoiMDljYzUzMWQ4OWI0YzBkYjYzMDRhZTY5ZjZkYmFmYTgiLCJ1c2VySWQiOiIzMzgwODE2MjcifQ==</vt:lpwstr>
  </property>
  <property fmtid="{D5CDD505-2E9C-101B-9397-08002B2CF9AE}" pid="5" name="KSOProductBuildVer">
    <vt:lpwstr>2052-12.1.0.25222</vt:lpwstr>
  </property>
  <property fmtid="{D5CDD505-2E9C-101B-9397-08002B2CF9AE}" pid="6" name="ICV">
    <vt:lpwstr>5A4B952B966648B4B2A77869688517CB_13</vt:lpwstr>
  </property>
</Properties>
</file>